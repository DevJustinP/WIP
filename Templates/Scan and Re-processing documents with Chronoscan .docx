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14EFC" w14:textId="77777777" w:rsidR="006433B0" w:rsidRDefault="006433B0" w:rsidP="006E681E">
      <w:pPr>
        <w:pStyle w:val="Title"/>
        <w:jc w:val="right"/>
        <w:rPr>
          <w:rFonts w:ascii="Verdana" w:hAnsi="Verdana"/>
        </w:rPr>
      </w:pPr>
    </w:p>
    <w:p w14:paraId="5ADD6AE7" w14:textId="77777777" w:rsidR="006433B0" w:rsidRDefault="006433B0" w:rsidP="006E681E">
      <w:pPr>
        <w:pStyle w:val="Title"/>
        <w:jc w:val="right"/>
        <w:rPr>
          <w:rFonts w:ascii="Verdana" w:hAnsi="Verdana"/>
        </w:rPr>
      </w:pPr>
    </w:p>
    <w:p w14:paraId="1426F113" w14:textId="77777777" w:rsidR="006433B0" w:rsidRPr="00DF1AED" w:rsidRDefault="006433B0" w:rsidP="00DF1AED">
      <w:pPr>
        <w:rPr>
          <w:rFonts w:ascii="Verdana" w:hAnsi="Verdana"/>
        </w:rPr>
      </w:pPr>
    </w:p>
    <w:p w14:paraId="109157DB" w14:textId="568987AE" w:rsidR="000D0863" w:rsidRPr="00725D88" w:rsidRDefault="00CC060F" w:rsidP="00960F64">
      <w:pPr>
        <w:ind w:left="720"/>
        <w:jc w:val="right"/>
        <w:rPr>
          <w:rFonts w:ascii="Verdana" w:hAnsi="Verdana"/>
          <w:b/>
          <w:bCs/>
          <w:sz w:val="32"/>
          <w:szCs w:val="32"/>
        </w:rPr>
      </w:pPr>
      <w:bookmarkStart w:id="0" w:name="_Toc116311589"/>
      <w:r w:rsidRPr="00725D88">
        <w:rPr>
          <w:rFonts w:ascii="Verdana" w:hAnsi="Verdana"/>
          <w:b/>
          <w:bCs/>
          <w:sz w:val="32"/>
          <w:szCs w:val="32"/>
        </w:rPr>
        <w:t>How to</w:t>
      </w:r>
      <w:bookmarkEnd w:id="0"/>
      <w:r w:rsidR="00080A5C" w:rsidRPr="00725D88">
        <w:rPr>
          <w:rFonts w:ascii="Verdana" w:hAnsi="Verdana"/>
          <w:b/>
          <w:bCs/>
          <w:sz w:val="32"/>
          <w:szCs w:val="32"/>
        </w:rPr>
        <w:t>.</w:t>
      </w:r>
      <w:r w:rsidR="00725D88">
        <w:rPr>
          <w:rFonts w:ascii="Verdana" w:hAnsi="Verdana"/>
          <w:b/>
          <w:bCs/>
          <w:sz w:val="32"/>
          <w:szCs w:val="32"/>
        </w:rPr>
        <w:t>.</w:t>
      </w:r>
      <w:r w:rsidR="00080A5C" w:rsidRPr="00725D88">
        <w:rPr>
          <w:rFonts w:ascii="Verdana" w:hAnsi="Verdana"/>
          <w:b/>
          <w:bCs/>
          <w:sz w:val="32"/>
          <w:szCs w:val="32"/>
        </w:rPr>
        <w:t>.</w:t>
      </w:r>
    </w:p>
    <w:p w14:paraId="3C0633A3" w14:textId="713A9B0D" w:rsidR="000D0863" w:rsidRPr="00DF1AED" w:rsidRDefault="00CC060F" w:rsidP="00725D88">
      <w:pPr>
        <w:jc w:val="right"/>
        <w:rPr>
          <w:rFonts w:ascii="Verdana" w:hAnsi="Verdana"/>
          <w:b/>
          <w:bCs/>
          <w:sz w:val="32"/>
          <w:szCs w:val="32"/>
        </w:rPr>
      </w:pPr>
      <w:r w:rsidRPr="00DF1AED">
        <w:rPr>
          <w:rFonts w:ascii="Verdana" w:hAnsi="Verdana"/>
          <w:b/>
          <w:bCs/>
          <w:sz w:val="32"/>
          <w:szCs w:val="32"/>
        </w:rPr>
        <w:t>Scan</w:t>
      </w:r>
      <w:r w:rsidR="00FA2075" w:rsidRPr="00DF1AED">
        <w:rPr>
          <w:rFonts w:ascii="Verdana" w:hAnsi="Verdana"/>
          <w:b/>
          <w:bCs/>
          <w:sz w:val="32"/>
          <w:szCs w:val="32"/>
        </w:rPr>
        <w:t xml:space="preserve"> and Re-process documents with Chronoscan </w:t>
      </w:r>
    </w:p>
    <w:p w14:paraId="705B4718" w14:textId="71A1AFAE" w:rsidR="007E6B6A" w:rsidRPr="00DF1AED" w:rsidRDefault="007E6B6A" w:rsidP="00725D88">
      <w:pPr>
        <w:jc w:val="right"/>
        <w:rPr>
          <w:rFonts w:ascii="Verdana" w:hAnsi="Verdana"/>
          <w:b/>
          <w:bCs/>
          <w:sz w:val="32"/>
          <w:szCs w:val="32"/>
        </w:rPr>
      </w:pPr>
      <w:r w:rsidRPr="00DF1AED">
        <w:rPr>
          <w:rFonts w:ascii="Verdana" w:hAnsi="Verdana"/>
          <w:b/>
          <w:bCs/>
          <w:sz w:val="32"/>
          <w:szCs w:val="32"/>
        </w:rPr>
        <w:t>Version 1.</w:t>
      </w:r>
      <w:r w:rsidR="001F583B" w:rsidRPr="00DF1AED">
        <w:rPr>
          <w:rFonts w:ascii="Verdana" w:hAnsi="Verdana"/>
          <w:b/>
          <w:bCs/>
          <w:sz w:val="32"/>
          <w:szCs w:val="32"/>
        </w:rPr>
        <w:t xml:space="preserve"> 0</w:t>
      </w:r>
    </w:p>
    <w:p w14:paraId="437A6BCF" w14:textId="77777777" w:rsidR="000D0863" w:rsidRPr="00DF1AED" w:rsidRDefault="000D0863" w:rsidP="00725D88">
      <w:pPr>
        <w:jc w:val="right"/>
        <w:rPr>
          <w:rFonts w:ascii="Verdana" w:hAnsi="Verdana"/>
        </w:rPr>
      </w:pPr>
    </w:p>
    <w:p w14:paraId="4A86AE27" w14:textId="77777777" w:rsidR="000D0863" w:rsidRPr="009342D1" w:rsidRDefault="000D0863" w:rsidP="00725D88">
      <w:pPr>
        <w:jc w:val="right"/>
        <w:rPr>
          <w:rFonts w:ascii="Verdana" w:hAnsi="Verdana"/>
        </w:rPr>
      </w:pPr>
    </w:p>
    <w:p w14:paraId="2BD3F2B9" w14:textId="77777777" w:rsidR="000D0863" w:rsidRPr="009342D1" w:rsidRDefault="000D0863">
      <w:pPr>
        <w:jc w:val="center"/>
        <w:rPr>
          <w:rFonts w:ascii="Verdana" w:hAnsi="Verdana"/>
        </w:rPr>
      </w:pPr>
    </w:p>
    <w:p w14:paraId="7D1373E7" w14:textId="77777777" w:rsidR="000D0863" w:rsidRPr="009342D1" w:rsidRDefault="000D0863">
      <w:pPr>
        <w:jc w:val="center"/>
        <w:rPr>
          <w:rFonts w:ascii="Verdana" w:hAnsi="Verdana"/>
        </w:rPr>
      </w:pPr>
    </w:p>
    <w:p w14:paraId="6E5256CE" w14:textId="77777777" w:rsidR="000D0863" w:rsidRPr="009342D1" w:rsidRDefault="000D0863">
      <w:pPr>
        <w:jc w:val="center"/>
        <w:rPr>
          <w:rFonts w:ascii="Verdana" w:hAnsi="Verdana"/>
        </w:rPr>
      </w:pPr>
    </w:p>
    <w:p w14:paraId="67D920A2" w14:textId="77777777" w:rsidR="000D0863" w:rsidRPr="009342D1" w:rsidRDefault="000D0863">
      <w:pPr>
        <w:jc w:val="center"/>
        <w:rPr>
          <w:rFonts w:ascii="Verdana" w:hAnsi="Verdana"/>
        </w:rPr>
      </w:pPr>
    </w:p>
    <w:p w14:paraId="0FC5D42D" w14:textId="77777777" w:rsidR="000D0863" w:rsidRPr="009342D1" w:rsidRDefault="000D0863">
      <w:pPr>
        <w:jc w:val="center"/>
        <w:rPr>
          <w:rFonts w:ascii="Verdana" w:hAnsi="Verdana"/>
        </w:rPr>
      </w:pPr>
    </w:p>
    <w:p w14:paraId="33697659" w14:textId="77777777" w:rsidR="000D0863" w:rsidRPr="009342D1" w:rsidRDefault="000D0863">
      <w:pPr>
        <w:jc w:val="center"/>
        <w:rPr>
          <w:rFonts w:ascii="Verdana" w:hAnsi="Verdana"/>
        </w:rPr>
      </w:pPr>
    </w:p>
    <w:p w14:paraId="6FEE106B" w14:textId="77777777" w:rsidR="000D0863" w:rsidRPr="009342D1" w:rsidRDefault="000D0863">
      <w:pPr>
        <w:jc w:val="center"/>
        <w:rPr>
          <w:rFonts w:ascii="Verdana" w:hAnsi="Verdana"/>
        </w:rPr>
      </w:pPr>
    </w:p>
    <w:p w14:paraId="1AF8BBC7" w14:textId="77777777" w:rsidR="000D0863" w:rsidRPr="009342D1" w:rsidRDefault="000D0863">
      <w:pPr>
        <w:jc w:val="center"/>
        <w:rPr>
          <w:rFonts w:ascii="Verdana" w:hAnsi="Verdana"/>
        </w:rPr>
      </w:pPr>
    </w:p>
    <w:p w14:paraId="53489224" w14:textId="77777777" w:rsidR="000D0863" w:rsidRPr="009342D1" w:rsidRDefault="000D0863">
      <w:pPr>
        <w:jc w:val="center"/>
        <w:rPr>
          <w:rFonts w:ascii="Verdana" w:hAnsi="Verdana"/>
        </w:rPr>
      </w:pPr>
    </w:p>
    <w:p w14:paraId="221B488B" w14:textId="77777777" w:rsidR="000D0863" w:rsidRPr="009342D1" w:rsidRDefault="000D0863">
      <w:pPr>
        <w:jc w:val="center"/>
        <w:rPr>
          <w:rFonts w:ascii="Verdana" w:hAnsi="Verdana"/>
        </w:rPr>
      </w:pPr>
    </w:p>
    <w:p w14:paraId="0BBAD1B1" w14:textId="77777777" w:rsidR="000D0863" w:rsidRPr="009342D1" w:rsidRDefault="000D0863">
      <w:pPr>
        <w:jc w:val="center"/>
        <w:rPr>
          <w:rFonts w:ascii="Verdana" w:hAnsi="Verdana"/>
        </w:rPr>
      </w:pPr>
    </w:p>
    <w:p w14:paraId="190B3AEF" w14:textId="77777777" w:rsidR="000D0863" w:rsidRPr="009342D1" w:rsidRDefault="000D0863">
      <w:pPr>
        <w:jc w:val="center"/>
        <w:rPr>
          <w:rFonts w:ascii="Verdana" w:hAnsi="Verdana"/>
        </w:rPr>
      </w:pPr>
    </w:p>
    <w:p w14:paraId="5EE0AF2D" w14:textId="77777777" w:rsidR="000D0863" w:rsidRPr="009342D1" w:rsidRDefault="000D0863">
      <w:pPr>
        <w:jc w:val="center"/>
        <w:rPr>
          <w:rFonts w:ascii="Verdana" w:hAnsi="Verdana"/>
        </w:rPr>
      </w:pPr>
    </w:p>
    <w:p w14:paraId="6CAD2EB5" w14:textId="77777777" w:rsidR="000D0863" w:rsidRPr="009342D1" w:rsidRDefault="000D0863">
      <w:pPr>
        <w:jc w:val="center"/>
        <w:rPr>
          <w:rFonts w:ascii="Verdana" w:hAnsi="Verdana"/>
        </w:rPr>
      </w:pPr>
    </w:p>
    <w:p w14:paraId="4AE5BC08" w14:textId="77777777" w:rsidR="000D0863" w:rsidRPr="009342D1" w:rsidRDefault="000D0863">
      <w:pPr>
        <w:jc w:val="center"/>
        <w:rPr>
          <w:rFonts w:ascii="Verdana" w:hAnsi="Verdana"/>
        </w:rPr>
      </w:pPr>
    </w:p>
    <w:p w14:paraId="6A6B567F" w14:textId="41B603D5" w:rsidR="000D0863" w:rsidRDefault="000D0863">
      <w:pPr>
        <w:jc w:val="center"/>
        <w:rPr>
          <w:rFonts w:ascii="Verdana" w:hAnsi="Verdana"/>
        </w:rPr>
      </w:pPr>
    </w:p>
    <w:p w14:paraId="7EBDD971" w14:textId="544BC6CD" w:rsidR="00477B3D" w:rsidRDefault="00477B3D">
      <w:pPr>
        <w:jc w:val="center"/>
        <w:rPr>
          <w:rFonts w:ascii="Verdana" w:hAnsi="Verdana"/>
        </w:rPr>
      </w:pPr>
    </w:p>
    <w:p w14:paraId="7A167EF6" w14:textId="1BA50190" w:rsidR="00477B3D" w:rsidRDefault="00477B3D">
      <w:pPr>
        <w:jc w:val="center"/>
        <w:rPr>
          <w:rFonts w:ascii="Verdana" w:hAnsi="Verdana"/>
        </w:rPr>
      </w:pPr>
    </w:p>
    <w:p w14:paraId="2439A803" w14:textId="6C5ABC43" w:rsidR="00F73A10" w:rsidRDefault="00F73A10">
      <w:pPr>
        <w:jc w:val="center"/>
        <w:rPr>
          <w:rFonts w:ascii="Verdana" w:hAnsi="Verdana"/>
        </w:rPr>
      </w:pPr>
    </w:p>
    <w:p w14:paraId="6FF54A7A" w14:textId="75270DB4" w:rsidR="00F73A10" w:rsidRDefault="00F73A10">
      <w:pPr>
        <w:jc w:val="center"/>
        <w:rPr>
          <w:rFonts w:ascii="Verdana" w:hAnsi="Verdana"/>
        </w:rPr>
      </w:pPr>
    </w:p>
    <w:p w14:paraId="76459704" w14:textId="66BF728E" w:rsidR="00725D88" w:rsidRDefault="00725D88">
      <w:pPr>
        <w:jc w:val="center"/>
        <w:rPr>
          <w:rFonts w:ascii="Verdana" w:hAnsi="Verdana"/>
        </w:rPr>
      </w:pPr>
    </w:p>
    <w:p w14:paraId="599AA666" w14:textId="1CEE77B7" w:rsidR="00725D88" w:rsidRDefault="00725D88">
      <w:pPr>
        <w:jc w:val="center"/>
        <w:rPr>
          <w:rFonts w:ascii="Verdana" w:hAnsi="Verdana"/>
        </w:rPr>
      </w:pPr>
    </w:p>
    <w:p w14:paraId="03736719" w14:textId="7D46E5B9" w:rsidR="00725D88" w:rsidRDefault="00725D88">
      <w:pPr>
        <w:jc w:val="center"/>
        <w:rPr>
          <w:rFonts w:ascii="Verdana" w:hAnsi="Verdana"/>
        </w:rPr>
      </w:pPr>
    </w:p>
    <w:p w14:paraId="23E7DA87" w14:textId="10B72B50" w:rsidR="00725D88" w:rsidRDefault="00725D88">
      <w:pPr>
        <w:jc w:val="center"/>
        <w:rPr>
          <w:rFonts w:ascii="Verdana" w:hAnsi="Verdana"/>
        </w:rPr>
      </w:pPr>
    </w:p>
    <w:p w14:paraId="5E054D5D" w14:textId="77777777" w:rsidR="00725D88" w:rsidRDefault="00725D88">
      <w:pPr>
        <w:jc w:val="center"/>
        <w:rPr>
          <w:rFonts w:ascii="Verdana" w:hAnsi="Verdana"/>
        </w:rPr>
      </w:pPr>
    </w:p>
    <w:p w14:paraId="15041B5F" w14:textId="77777777" w:rsidR="00477B3D" w:rsidRPr="009342D1" w:rsidRDefault="00477B3D">
      <w:pPr>
        <w:jc w:val="center"/>
        <w:rPr>
          <w:rFonts w:ascii="Verdana" w:hAnsi="Verdana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477B3D" w:rsidRPr="002C1551" w14:paraId="0B7894B9" w14:textId="77777777" w:rsidTr="00D657D0">
        <w:tc>
          <w:tcPr>
            <w:tcW w:w="2304" w:type="dxa"/>
          </w:tcPr>
          <w:p w14:paraId="18A980EF" w14:textId="77777777" w:rsidR="00477B3D" w:rsidRPr="002C1551" w:rsidRDefault="00477B3D" w:rsidP="00C54BFB">
            <w:pPr>
              <w:pStyle w:val="Tabletext"/>
              <w:jc w:val="center"/>
              <w:rPr>
                <w:rFonts w:ascii="Verdana" w:hAnsi="Verdana"/>
                <w:b/>
              </w:rPr>
            </w:pPr>
            <w:bookmarkStart w:id="1" w:name="_Ref1982048"/>
            <w:r w:rsidRPr="002C1551">
              <w:rPr>
                <w:rFonts w:ascii="Verdana" w:hAnsi="Verdana"/>
                <w:b/>
              </w:rPr>
              <w:lastRenderedPageBreak/>
              <w:t>Date</w:t>
            </w:r>
          </w:p>
        </w:tc>
        <w:tc>
          <w:tcPr>
            <w:tcW w:w="1152" w:type="dxa"/>
          </w:tcPr>
          <w:p w14:paraId="39C41A54" w14:textId="77777777" w:rsidR="00477B3D" w:rsidRPr="002C1551" w:rsidRDefault="00477B3D" w:rsidP="00C54BFB">
            <w:pPr>
              <w:pStyle w:val="Tabletext"/>
              <w:jc w:val="center"/>
              <w:rPr>
                <w:rFonts w:ascii="Verdana" w:hAnsi="Verdana"/>
                <w:b/>
              </w:rPr>
            </w:pPr>
            <w:r w:rsidRPr="002C1551">
              <w:rPr>
                <w:rFonts w:ascii="Verdana" w:hAnsi="Verdana"/>
                <w:b/>
              </w:rPr>
              <w:t>Version</w:t>
            </w:r>
          </w:p>
        </w:tc>
        <w:tc>
          <w:tcPr>
            <w:tcW w:w="3744" w:type="dxa"/>
          </w:tcPr>
          <w:p w14:paraId="3332E9A0" w14:textId="77777777" w:rsidR="00477B3D" w:rsidRPr="002C1551" w:rsidRDefault="00477B3D" w:rsidP="00C54BFB">
            <w:pPr>
              <w:pStyle w:val="Tabletext"/>
              <w:jc w:val="center"/>
              <w:rPr>
                <w:rFonts w:ascii="Verdana" w:hAnsi="Verdana"/>
                <w:b/>
              </w:rPr>
            </w:pPr>
            <w:r w:rsidRPr="002C1551">
              <w:rPr>
                <w:rFonts w:ascii="Verdana" w:hAnsi="Verdana"/>
                <w:b/>
              </w:rPr>
              <w:t>Description</w:t>
            </w:r>
          </w:p>
        </w:tc>
        <w:tc>
          <w:tcPr>
            <w:tcW w:w="2304" w:type="dxa"/>
          </w:tcPr>
          <w:p w14:paraId="43396230" w14:textId="77777777" w:rsidR="00477B3D" w:rsidRPr="002C1551" w:rsidRDefault="00477B3D" w:rsidP="00C54BFB">
            <w:pPr>
              <w:pStyle w:val="Tabletext"/>
              <w:jc w:val="center"/>
              <w:rPr>
                <w:rFonts w:ascii="Verdana" w:hAnsi="Verdana"/>
                <w:b/>
              </w:rPr>
            </w:pPr>
            <w:r w:rsidRPr="002C1551">
              <w:rPr>
                <w:rFonts w:ascii="Verdana" w:hAnsi="Verdana"/>
                <w:b/>
              </w:rPr>
              <w:t>Author</w:t>
            </w:r>
          </w:p>
        </w:tc>
      </w:tr>
      <w:tr w:rsidR="00477B3D" w:rsidRPr="002C1551" w14:paraId="72675969" w14:textId="77777777" w:rsidTr="00D657D0">
        <w:tc>
          <w:tcPr>
            <w:tcW w:w="2304" w:type="dxa"/>
          </w:tcPr>
          <w:p w14:paraId="2BEE230C" w14:textId="698DA7EC" w:rsidR="00477B3D" w:rsidRPr="002C1551" w:rsidRDefault="00477B3D" w:rsidP="00C54BFB">
            <w:pPr>
              <w:pStyle w:val="Tabletext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10/10/2022</w:t>
            </w:r>
          </w:p>
        </w:tc>
        <w:tc>
          <w:tcPr>
            <w:tcW w:w="1152" w:type="dxa"/>
          </w:tcPr>
          <w:p w14:paraId="69C352C8" w14:textId="77777777" w:rsidR="00477B3D" w:rsidRPr="002C1551" w:rsidRDefault="00477B3D" w:rsidP="00C54BFB">
            <w:pPr>
              <w:pStyle w:val="Tabletext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1.0</w:t>
            </w:r>
          </w:p>
        </w:tc>
        <w:tc>
          <w:tcPr>
            <w:tcW w:w="3744" w:type="dxa"/>
          </w:tcPr>
          <w:p w14:paraId="054BB12E" w14:textId="77777777" w:rsidR="00477B3D" w:rsidRPr="002C1551" w:rsidRDefault="00477B3D" w:rsidP="00C54BFB">
            <w:pPr>
              <w:pStyle w:val="Tabletext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Initial document</w:t>
            </w:r>
          </w:p>
        </w:tc>
        <w:tc>
          <w:tcPr>
            <w:tcW w:w="2304" w:type="dxa"/>
          </w:tcPr>
          <w:p w14:paraId="43D8E21D" w14:textId="77777777" w:rsidR="00477B3D" w:rsidRPr="002C1551" w:rsidRDefault="00477B3D" w:rsidP="00C54BFB">
            <w:pPr>
              <w:pStyle w:val="Tabletext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Cather Cheese </w:t>
            </w:r>
          </w:p>
        </w:tc>
      </w:tr>
      <w:tr w:rsidR="00477B3D" w:rsidRPr="002C1551" w14:paraId="25481BE6" w14:textId="77777777" w:rsidTr="00D657D0">
        <w:tc>
          <w:tcPr>
            <w:tcW w:w="2304" w:type="dxa"/>
          </w:tcPr>
          <w:p w14:paraId="01DDFA0C" w14:textId="77777777" w:rsidR="00477B3D" w:rsidRPr="002C1551" w:rsidRDefault="00477B3D" w:rsidP="00C54BFB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1152" w:type="dxa"/>
          </w:tcPr>
          <w:p w14:paraId="3BCE5D3A" w14:textId="77777777" w:rsidR="00477B3D" w:rsidRPr="002C1551" w:rsidRDefault="00477B3D" w:rsidP="00C54BFB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3744" w:type="dxa"/>
          </w:tcPr>
          <w:p w14:paraId="76DB3CC1" w14:textId="77777777" w:rsidR="00477B3D" w:rsidRPr="002C1551" w:rsidRDefault="00477B3D" w:rsidP="00C54BFB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2304" w:type="dxa"/>
          </w:tcPr>
          <w:p w14:paraId="53B6C248" w14:textId="77777777" w:rsidR="00477B3D" w:rsidRPr="002C1551" w:rsidRDefault="00477B3D" w:rsidP="00C54BFB">
            <w:pPr>
              <w:pStyle w:val="Tabletext"/>
              <w:rPr>
                <w:rFonts w:ascii="Verdana" w:hAnsi="Verdana"/>
              </w:rPr>
            </w:pPr>
          </w:p>
        </w:tc>
      </w:tr>
      <w:tr w:rsidR="00477B3D" w:rsidRPr="002C1551" w14:paraId="0E49ACB4" w14:textId="77777777" w:rsidTr="00D657D0">
        <w:tc>
          <w:tcPr>
            <w:tcW w:w="2304" w:type="dxa"/>
          </w:tcPr>
          <w:p w14:paraId="5A6314EE" w14:textId="77777777" w:rsidR="00477B3D" w:rsidRPr="002C1551" w:rsidRDefault="00477B3D" w:rsidP="00C54BFB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1152" w:type="dxa"/>
          </w:tcPr>
          <w:p w14:paraId="2626C827" w14:textId="77777777" w:rsidR="00477B3D" w:rsidRPr="002C1551" w:rsidRDefault="00477B3D" w:rsidP="00C54BFB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3744" w:type="dxa"/>
          </w:tcPr>
          <w:p w14:paraId="38D943E7" w14:textId="77777777" w:rsidR="00477B3D" w:rsidRPr="002C1551" w:rsidRDefault="00477B3D" w:rsidP="00C54BFB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2304" w:type="dxa"/>
          </w:tcPr>
          <w:p w14:paraId="020ED68E" w14:textId="77777777" w:rsidR="00477B3D" w:rsidRPr="002C1551" w:rsidRDefault="00477B3D" w:rsidP="00C54BFB">
            <w:pPr>
              <w:pStyle w:val="Tabletext"/>
              <w:rPr>
                <w:rFonts w:ascii="Verdana" w:hAnsi="Verdana"/>
              </w:rPr>
            </w:pPr>
          </w:p>
        </w:tc>
      </w:tr>
      <w:tr w:rsidR="00477B3D" w:rsidRPr="002C1551" w14:paraId="5EFF1781" w14:textId="77777777" w:rsidTr="00D657D0">
        <w:tc>
          <w:tcPr>
            <w:tcW w:w="2304" w:type="dxa"/>
          </w:tcPr>
          <w:p w14:paraId="3B7321D3" w14:textId="77777777" w:rsidR="00477B3D" w:rsidRPr="002C1551" w:rsidRDefault="00477B3D" w:rsidP="00C54BFB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1152" w:type="dxa"/>
          </w:tcPr>
          <w:p w14:paraId="4AE5817B" w14:textId="77777777" w:rsidR="00477B3D" w:rsidRPr="002C1551" w:rsidRDefault="00477B3D" w:rsidP="00C54BFB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3744" w:type="dxa"/>
          </w:tcPr>
          <w:p w14:paraId="61A51FC0" w14:textId="77777777" w:rsidR="00477B3D" w:rsidRPr="002C1551" w:rsidRDefault="00477B3D" w:rsidP="00C54BFB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2304" w:type="dxa"/>
          </w:tcPr>
          <w:p w14:paraId="16C00150" w14:textId="77777777" w:rsidR="00477B3D" w:rsidRPr="002C1551" w:rsidRDefault="00477B3D" w:rsidP="00C54BFB">
            <w:pPr>
              <w:pStyle w:val="Tabletext"/>
              <w:rPr>
                <w:rFonts w:ascii="Verdana" w:hAnsi="Verdana"/>
              </w:rPr>
            </w:pPr>
          </w:p>
        </w:tc>
      </w:tr>
    </w:tbl>
    <w:p w14:paraId="2DC456A8" w14:textId="6438F6C9" w:rsidR="00D657D0" w:rsidRDefault="00D657D0" w:rsidP="00D657D0">
      <w:pPr>
        <w:pStyle w:val="TOCHeading"/>
        <w:rPr>
          <w:rFonts w:ascii="Verdana" w:hAnsi="Verdana"/>
        </w:rPr>
      </w:pPr>
    </w:p>
    <w:p w14:paraId="78605C7A" w14:textId="23C89DE5" w:rsidR="00D657D0" w:rsidRDefault="00D657D0" w:rsidP="00D657D0"/>
    <w:p w14:paraId="625E317B" w14:textId="529D2CF9" w:rsidR="00D657D0" w:rsidRDefault="00D657D0" w:rsidP="00D657D0"/>
    <w:p w14:paraId="72D33EDF" w14:textId="2D1FD8DD" w:rsidR="00D657D0" w:rsidRDefault="00D657D0" w:rsidP="00D657D0"/>
    <w:p w14:paraId="39CF66D5" w14:textId="64A8DD55" w:rsidR="00D657D0" w:rsidRDefault="00D657D0" w:rsidP="00D657D0"/>
    <w:p w14:paraId="3D3FEB8F" w14:textId="583C9315" w:rsidR="00D657D0" w:rsidRDefault="00D657D0" w:rsidP="00D657D0"/>
    <w:p w14:paraId="26E36712" w14:textId="7CF5DA3A" w:rsidR="00D657D0" w:rsidRDefault="00D657D0" w:rsidP="00D657D0"/>
    <w:p w14:paraId="7EC1E837" w14:textId="6FF67DA3" w:rsidR="00D657D0" w:rsidRDefault="00D657D0" w:rsidP="00D657D0"/>
    <w:p w14:paraId="5E3ED990" w14:textId="2C2D5330" w:rsidR="00D657D0" w:rsidRDefault="00D657D0" w:rsidP="00D657D0"/>
    <w:p w14:paraId="61DD252A" w14:textId="7BE79618" w:rsidR="00D657D0" w:rsidRDefault="00D657D0" w:rsidP="00D657D0"/>
    <w:p w14:paraId="7E760EC0" w14:textId="1220DBA8" w:rsidR="00D657D0" w:rsidRDefault="00D657D0" w:rsidP="00D657D0"/>
    <w:p w14:paraId="119771E8" w14:textId="79F99BC2" w:rsidR="00D657D0" w:rsidRDefault="00D657D0" w:rsidP="00D657D0"/>
    <w:p w14:paraId="77D95071" w14:textId="66EFFFB3" w:rsidR="00D657D0" w:rsidRDefault="00D657D0" w:rsidP="00D657D0"/>
    <w:p w14:paraId="20317196" w14:textId="23DF4F20" w:rsidR="00D657D0" w:rsidRDefault="00D657D0" w:rsidP="00D657D0"/>
    <w:p w14:paraId="48EB4AFA" w14:textId="05A8362F" w:rsidR="00D657D0" w:rsidRDefault="00D657D0" w:rsidP="00D657D0"/>
    <w:p w14:paraId="213368FE" w14:textId="4C4F896D" w:rsidR="00D657D0" w:rsidRDefault="00D657D0" w:rsidP="00D657D0"/>
    <w:p w14:paraId="2257FA6F" w14:textId="242F3404" w:rsidR="00D657D0" w:rsidRDefault="00D657D0" w:rsidP="00D657D0"/>
    <w:p w14:paraId="41EB4011" w14:textId="77777777" w:rsidR="00D657D0" w:rsidRPr="00D657D0" w:rsidRDefault="00D657D0" w:rsidP="00D657D0"/>
    <w:p w14:paraId="3890B2D5" w14:textId="74606948" w:rsidR="00D657D0" w:rsidRDefault="00D657D0" w:rsidP="00D657D0">
      <w:pPr>
        <w:pStyle w:val="TOCHeading"/>
        <w:rPr>
          <w:rFonts w:ascii="Verdana" w:hAnsi="Verdana"/>
        </w:rPr>
      </w:pPr>
    </w:p>
    <w:p w14:paraId="31B3D369" w14:textId="5AC23E7B" w:rsidR="00D657D0" w:rsidRDefault="00D657D0" w:rsidP="00D657D0"/>
    <w:p w14:paraId="68E3DEA1" w14:textId="08E0C08D" w:rsidR="00D657D0" w:rsidRDefault="00D657D0" w:rsidP="00D657D0"/>
    <w:p w14:paraId="31479094" w14:textId="77777777" w:rsidR="00D657D0" w:rsidRPr="00D657D0" w:rsidRDefault="00D657D0" w:rsidP="00D657D0"/>
    <w:p w14:paraId="1F428F5D" w14:textId="77777777" w:rsidR="00D657D0" w:rsidRDefault="00D657D0" w:rsidP="00D657D0">
      <w:pPr>
        <w:pStyle w:val="TOCHeading"/>
        <w:rPr>
          <w:rFonts w:ascii="Verdana" w:hAnsi="Verdana"/>
        </w:rPr>
      </w:pPr>
    </w:p>
    <w:p w14:paraId="426213C7" w14:textId="213F94F7" w:rsidR="00D657D0" w:rsidRPr="002C1551" w:rsidRDefault="00D657D0" w:rsidP="00D657D0">
      <w:pPr>
        <w:pStyle w:val="TOCHeading"/>
        <w:rPr>
          <w:rFonts w:ascii="Verdana" w:hAnsi="Verdana"/>
        </w:rPr>
      </w:pPr>
      <w:r w:rsidRPr="002C1551">
        <w:rPr>
          <w:rFonts w:ascii="Verdana" w:hAnsi="Verdana"/>
        </w:rPr>
        <w:t>Contents</w:t>
      </w:r>
    </w:p>
    <w:p w14:paraId="316F46EE" w14:textId="031C1E8C" w:rsidR="0047461F" w:rsidRDefault="00D657D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C1551">
        <w:rPr>
          <w:rFonts w:ascii="Verdana" w:hAnsi="Verdana"/>
        </w:rPr>
        <w:fldChar w:fldCharType="begin"/>
      </w:r>
      <w:r w:rsidRPr="002C1551">
        <w:rPr>
          <w:rFonts w:ascii="Verdana" w:hAnsi="Verdana"/>
        </w:rPr>
        <w:instrText xml:space="preserve"> TOC \o "1-3" \h \z \u </w:instrText>
      </w:r>
      <w:r w:rsidRPr="002C1551">
        <w:rPr>
          <w:rFonts w:ascii="Verdana" w:hAnsi="Verdana"/>
        </w:rPr>
        <w:fldChar w:fldCharType="separate"/>
      </w:r>
      <w:hyperlink w:anchor="_Toc116311589" w:history="1">
        <w:r w:rsidR="0047461F" w:rsidRPr="00DD7A58">
          <w:rPr>
            <w:rStyle w:val="Hyperlink"/>
            <w:rFonts w:ascii="Verdana" w:hAnsi="Verdana"/>
            <w:noProof/>
          </w:rPr>
          <w:t>How to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_Toc116311589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1</w:t>
        </w:r>
        <w:r w:rsidR="0047461F">
          <w:rPr>
            <w:noProof/>
            <w:webHidden/>
          </w:rPr>
          <w:fldChar w:fldCharType="end"/>
        </w:r>
      </w:hyperlink>
    </w:p>
    <w:p w14:paraId="1500E3C4" w14:textId="5B0327CD" w:rsidR="0047461F" w:rsidRDefault="000307C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590" w:history="1">
        <w:r w:rsidR="0047461F" w:rsidRPr="00DD7A58">
          <w:rPr>
            <w:rStyle w:val="Hyperlink"/>
            <w:rFonts w:ascii="Verdana" w:hAnsi="Verdana"/>
            <w:noProof/>
          </w:rPr>
          <w:t>1.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Introduction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_Toc116311590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5</w:t>
        </w:r>
        <w:r w:rsidR="0047461F">
          <w:rPr>
            <w:noProof/>
            <w:webHidden/>
          </w:rPr>
          <w:fldChar w:fldCharType="end"/>
        </w:r>
      </w:hyperlink>
    </w:p>
    <w:p w14:paraId="5E2E9EBB" w14:textId="6D87568A" w:rsidR="0047461F" w:rsidRDefault="000307C9">
      <w:pPr>
        <w:pStyle w:val="TOC2"/>
        <w:tabs>
          <w:tab w:val="left" w:pos="88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591" w:history="1">
        <w:r w:rsidR="0047461F" w:rsidRPr="00DD7A58">
          <w:rPr>
            <w:rStyle w:val="Hyperlink"/>
            <w:rFonts w:ascii="Verdana" w:hAnsi="Verdana"/>
            <w:noProof/>
          </w:rPr>
          <w:t>1.1.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Documentation Overview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_Toc116311591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5</w:t>
        </w:r>
        <w:r w:rsidR="0047461F">
          <w:rPr>
            <w:noProof/>
            <w:webHidden/>
          </w:rPr>
          <w:fldChar w:fldCharType="end"/>
        </w:r>
      </w:hyperlink>
    </w:p>
    <w:p w14:paraId="3D8C658B" w14:textId="7DD8C0A2" w:rsidR="0047461F" w:rsidRDefault="000307C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592" w:history="1">
        <w:r w:rsidR="0047461F" w:rsidRPr="00DD7A58">
          <w:rPr>
            <w:rStyle w:val="Hyperlink"/>
            <w:rFonts w:ascii="Verdana" w:hAnsi="Verdana"/>
            <w:noProof/>
          </w:rPr>
          <w:t>2.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Steps for running On-Order Rebuilds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_Toc116311592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6</w:t>
        </w:r>
        <w:r w:rsidR="0047461F">
          <w:rPr>
            <w:noProof/>
            <w:webHidden/>
          </w:rPr>
          <w:fldChar w:fldCharType="end"/>
        </w:r>
      </w:hyperlink>
    </w:p>
    <w:p w14:paraId="4E2057C4" w14:textId="0680AD8B" w:rsidR="0047461F" w:rsidRDefault="000307C9">
      <w:pPr>
        <w:pStyle w:val="TOC2"/>
        <w:tabs>
          <w:tab w:val="left" w:pos="88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593" w:history="1">
        <w:r w:rsidR="0047461F" w:rsidRPr="00DD7A58">
          <w:rPr>
            <w:rStyle w:val="Hyperlink"/>
            <w:rFonts w:ascii="Verdana" w:hAnsi="Verdana"/>
            <w:noProof/>
          </w:rPr>
          <w:t>2.1.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IDE jobs must be complete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_Toc116311593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6</w:t>
        </w:r>
        <w:r w:rsidR="0047461F">
          <w:rPr>
            <w:noProof/>
            <w:webHidden/>
          </w:rPr>
          <w:fldChar w:fldCharType="end"/>
        </w:r>
      </w:hyperlink>
    </w:p>
    <w:p w14:paraId="49D3E4FA" w14:textId="585B7C9C" w:rsidR="0047461F" w:rsidRDefault="000307C9">
      <w:pPr>
        <w:pStyle w:val="TOC2"/>
        <w:tabs>
          <w:tab w:val="left" w:pos="88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594" w:history="1">
        <w:r w:rsidR="0047461F" w:rsidRPr="00DD7A58">
          <w:rPr>
            <w:rStyle w:val="Hyperlink"/>
            <w:rFonts w:ascii="Verdana" w:hAnsi="Verdana"/>
            <w:noProof/>
          </w:rPr>
          <w:t>2.2.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Bring down PkMS Daemons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_Toc116311594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6</w:t>
        </w:r>
        <w:r w:rsidR="0047461F">
          <w:rPr>
            <w:noProof/>
            <w:webHidden/>
          </w:rPr>
          <w:fldChar w:fldCharType="end"/>
        </w:r>
      </w:hyperlink>
    </w:p>
    <w:p w14:paraId="61041E70" w14:textId="40EDD1DE" w:rsidR="0047461F" w:rsidRDefault="000307C9">
      <w:pPr>
        <w:pStyle w:val="TOC2"/>
        <w:tabs>
          <w:tab w:val="left" w:pos="88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595" w:history="1">
        <w:r w:rsidR="0047461F" w:rsidRPr="00DD7A58">
          <w:rPr>
            <w:rStyle w:val="Hyperlink"/>
            <w:rFonts w:ascii="Verdana" w:hAnsi="Verdana"/>
            <w:noProof/>
          </w:rPr>
          <w:t>2.3.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Hold Evening Polling job.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_Toc116311595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6</w:t>
        </w:r>
        <w:r w:rsidR="0047461F">
          <w:rPr>
            <w:noProof/>
            <w:webHidden/>
          </w:rPr>
          <w:fldChar w:fldCharType="end"/>
        </w:r>
      </w:hyperlink>
    </w:p>
    <w:p w14:paraId="7610A3CC" w14:textId="697C709B" w:rsidR="0047461F" w:rsidRDefault="000307C9">
      <w:pPr>
        <w:pStyle w:val="TOC2"/>
        <w:tabs>
          <w:tab w:val="left" w:pos="88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596" w:history="1">
        <w:r w:rsidR="0047461F" w:rsidRPr="00DD7A58">
          <w:rPr>
            <w:rStyle w:val="Hyperlink"/>
            <w:rFonts w:ascii="Verdana" w:hAnsi="Verdana"/>
            <w:noProof/>
          </w:rPr>
          <w:t>2.4.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Hold IDE_ON job - optional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_Toc116311596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6</w:t>
        </w:r>
        <w:r w:rsidR="0047461F">
          <w:rPr>
            <w:noProof/>
            <w:webHidden/>
          </w:rPr>
          <w:fldChar w:fldCharType="end"/>
        </w:r>
      </w:hyperlink>
    </w:p>
    <w:p w14:paraId="7768C5A3" w14:textId="248A25E8" w:rsidR="0047461F" w:rsidRDefault="000307C9">
      <w:pPr>
        <w:pStyle w:val="TOC2"/>
        <w:tabs>
          <w:tab w:val="left" w:pos="88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597" w:history="1">
        <w:r w:rsidR="0047461F" w:rsidRPr="00DD7A58">
          <w:rPr>
            <w:rStyle w:val="Hyperlink"/>
            <w:rFonts w:ascii="Verdana" w:hAnsi="Verdana"/>
            <w:noProof/>
          </w:rPr>
          <w:t>2.5.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Hold iTera Audit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_Toc116311597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7</w:t>
        </w:r>
        <w:r w:rsidR="0047461F">
          <w:rPr>
            <w:noProof/>
            <w:webHidden/>
          </w:rPr>
          <w:fldChar w:fldCharType="end"/>
        </w:r>
      </w:hyperlink>
    </w:p>
    <w:p w14:paraId="0972FA3A" w14:textId="39F34BE3" w:rsidR="0047461F" w:rsidRDefault="000307C9">
      <w:pPr>
        <w:pStyle w:val="TOC2"/>
        <w:tabs>
          <w:tab w:val="left" w:pos="88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598" w:history="1">
        <w:r w:rsidR="0047461F" w:rsidRPr="00DD7A58">
          <w:rPr>
            <w:rStyle w:val="Hyperlink"/>
            <w:rFonts w:ascii="Verdana" w:hAnsi="Verdana"/>
            <w:noProof/>
          </w:rPr>
          <w:t>2.6.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Intransit Rebuild - Zero Out 75s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_Toc116311598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7</w:t>
        </w:r>
        <w:r w:rsidR="0047461F">
          <w:rPr>
            <w:noProof/>
            <w:webHidden/>
          </w:rPr>
          <w:fldChar w:fldCharType="end"/>
        </w:r>
      </w:hyperlink>
    </w:p>
    <w:p w14:paraId="1AF627DD" w14:textId="532C4687" w:rsidR="0047461F" w:rsidRDefault="000307C9">
      <w:pPr>
        <w:pStyle w:val="TOC2"/>
        <w:tabs>
          <w:tab w:val="left" w:pos="88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599" w:history="1">
        <w:r w:rsidR="0047461F" w:rsidRPr="00DD7A58">
          <w:rPr>
            <w:rStyle w:val="Hyperlink"/>
            <w:rFonts w:ascii="Verdana" w:hAnsi="Verdana"/>
            <w:noProof/>
          </w:rPr>
          <w:t>2.7.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Check IDEFTP for transactions.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_Toc116311599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7</w:t>
        </w:r>
        <w:r w:rsidR="0047461F">
          <w:rPr>
            <w:noProof/>
            <w:webHidden/>
          </w:rPr>
          <w:fldChar w:fldCharType="end"/>
        </w:r>
      </w:hyperlink>
    </w:p>
    <w:p w14:paraId="706403E0" w14:textId="357F5146" w:rsidR="0047461F" w:rsidRDefault="000307C9">
      <w:pPr>
        <w:pStyle w:val="TOC2"/>
        <w:tabs>
          <w:tab w:val="left" w:pos="88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600" w:history="1">
        <w:r w:rsidR="0047461F" w:rsidRPr="00DD7A58">
          <w:rPr>
            <w:rStyle w:val="Hyperlink"/>
            <w:rFonts w:ascii="Verdana" w:hAnsi="Verdana"/>
            <w:noProof/>
          </w:rPr>
          <w:t>2.8.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Submit On-Order Rebuild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_Toc116311600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8</w:t>
        </w:r>
        <w:r w:rsidR="0047461F">
          <w:rPr>
            <w:noProof/>
            <w:webHidden/>
          </w:rPr>
          <w:fldChar w:fldCharType="end"/>
        </w:r>
      </w:hyperlink>
    </w:p>
    <w:p w14:paraId="47F5AA3A" w14:textId="2C78ABE9" w:rsidR="0047461F" w:rsidRDefault="000307C9">
      <w:pPr>
        <w:pStyle w:val="TOC2"/>
        <w:tabs>
          <w:tab w:val="left" w:pos="88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601" w:history="1">
        <w:r w:rsidR="0047461F" w:rsidRPr="00DD7A58">
          <w:rPr>
            <w:rStyle w:val="Hyperlink"/>
            <w:rFonts w:ascii="Verdana" w:hAnsi="Verdana"/>
            <w:noProof/>
          </w:rPr>
          <w:t>2.9.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Clear buckets in IDEAS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_Toc116311601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9</w:t>
        </w:r>
        <w:r w:rsidR="0047461F">
          <w:rPr>
            <w:noProof/>
            <w:webHidden/>
          </w:rPr>
          <w:fldChar w:fldCharType="end"/>
        </w:r>
      </w:hyperlink>
    </w:p>
    <w:p w14:paraId="369044AB" w14:textId="1089B49C" w:rsidR="0047461F" w:rsidRDefault="000307C9">
      <w:pPr>
        <w:pStyle w:val="TOC2"/>
        <w:tabs>
          <w:tab w:val="left" w:pos="110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602" w:history="1">
        <w:r w:rsidR="0047461F" w:rsidRPr="00DD7A58">
          <w:rPr>
            <w:rStyle w:val="Hyperlink"/>
            <w:rFonts w:ascii="Verdana" w:hAnsi="Verdana"/>
            <w:noProof/>
          </w:rPr>
          <w:t>2.10.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Submit Transfer On-Order Rebuild – PkMS Store Hold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_Toc116311602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10</w:t>
        </w:r>
        <w:r w:rsidR="0047461F">
          <w:rPr>
            <w:noProof/>
            <w:webHidden/>
          </w:rPr>
          <w:fldChar w:fldCharType="end"/>
        </w:r>
      </w:hyperlink>
    </w:p>
    <w:p w14:paraId="57A7268B" w14:textId="65671E23" w:rsidR="0047461F" w:rsidRDefault="000307C9">
      <w:pPr>
        <w:pStyle w:val="TOC2"/>
        <w:tabs>
          <w:tab w:val="left" w:pos="110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603" w:history="1">
        <w:r w:rsidR="0047461F" w:rsidRPr="00DD7A58">
          <w:rPr>
            <w:rStyle w:val="Hyperlink"/>
            <w:rFonts w:ascii="Verdana" w:hAnsi="Verdana"/>
            <w:noProof/>
          </w:rPr>
          <w:t>2.11.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Submit Available/Allocate Qty Rebuild - optional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_Toc116311603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11</w:t>
        </w:r>
        <w:r w:rsidR="0047461F">
          <w:rPr>
            <w:noProof/>
            <w:webHidden/>
          </w:rPr>
          <w:fldChar w:fldCharType="end"/>
        </w:r>
      </w:hyperlink>
    </w:p>
    <w:p w14:paraId="427E74D8" w14:textId="5FB754CE" w:rsidR="0047461F" w:rsidRDefault="000307C9">
      <w:pPr>
        <w:pStyle w:val="TOC2"/>
        <w:tabs>
          <w:tab w:val="left" w:pos="110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604" w:history="1">
        <w:r w:rsidR="0047461F" w:rsidRPr="00DD7A58">
          <w:rPr>
            <w:rStyle w:val="Hyperlink"/>
            <w:rFonts w:ascii="Verdana" w:hAnsi="Verdana"/>
            <w:noProof/>
          </w:rPr>
          <w:t>2.12.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Rebuild RCLORD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_Toc116311604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11</w:t>
        </w:r>
        <w:r w:rsidR="0047461F">
          <w:rPr>
            <w:noProof/>
            <w:webHidden/>
          </w:rPr>
          <w:fldChar w:fldCharType="end"/>
        </w:r>
      </w:hyperlink>
    </w:p>
    <w:p w14:paraId="08554DDA" w14:textId="4A791D70" w:rsidR="0047461F" w:rsidRDefault="000307C9">
      <w:pPr>
        <w:pStyle w:val="TOC2"/>
        <w:tabs>
          <w:tab w:val="left" w:pos="110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605" w:history="1">
        <w:r w:rsidR="0047461F" w:rsidRPr="00DD7A58">
          <w:rPr>
            <w:rStyle w:val="Hyperlink"/>
            <w:rFonts w:ascii="Verdana" w:hAnsi="Verdana"/>
            <w:noProof/>
          </w:rPr>
          <w:t>2.13.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Release and Submit Evening Polling Job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_Toc116311605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11</w:t>
        </w:r>
        <w:r w:rsidR="0047461F">
          <w:rPr>
            <w:noProof/>
            <w:webHidden/>
          </w:rPr>
          <w:fldChar w:fldCharType="end"/>
        </w:r>
      </w:hyperlink>
    </w:p>
    <w:p w14:paraId="4B984D55" w14:textId="232B212F" w:rsidR="0047461F" w:rsidRDefault="000307C9">
      <w:pPr>
        <w:pStyle w:val="TOC2"/>
        <w:tabs>
          <w:tab w:val="left" w:pos="110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606" w:history="1">
        <w:r w:rsidR="0047461F" w:rsidRPr="00DD7A58">
          <w:rPr>
            <w:rStyle w:val="Hyperlink"/>
            <w:rFonts w:ascii="Verdana" w:hAnsi="Verdana"/>
            <w:noProof/>
          </w:rPr>
          <w:t>2.14.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Release IDE_ON Job – if placed on hold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_Toc116311606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12</w:t>
        </w:r>
        <w:r w:rsidR="0047461F">
          <w:rPr>
            <w:noProof/>
            <w:webHidden/>
          </w:rPr>
          <w:fldChar w:fldCharType="end"/>
        </w:r>
      </w:hyperlink>
    </w:p>
    <w:p w14:paraId="2CDB8501" w14:textId="5412497B" w:rsidR="0047461F" w:rsidRDefault="000307C9">
      <w:pPr>
        <w:pStyle w:val="TOC2"/>
        <w:tabs>
          <w:tab w:val="left" w:pos="110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607" w:history="1">
        <w:r w:rsidR="0047461F" w:rsidRPr="00DD7A58">
          <w:rPr>
            <w:rStyle w:val="Hyperlink"/>
            <w:rFonts w:ascii="Verdana" w:hAnsi="Verdana"/>
            <w:noProof/>
          </w:rPr>
          <w:t>2.15.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Release iTera Audit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_Toc116311607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12</w:t>
        </w:r>
        <w:r w:rsidR="0047461F">
          <w:rPr>
            <w:noProof/>
            <w:webHidden/>
          </w:rPr>
          <w:fldChar w:fldCharType="end"/>
        </w:r>
      </w:hyperlink>
    </w:p>
    <w:p w14:paraId="7C8A4A01" w14:textId="12851FC3" w:rsidR="0047461F" w:rsidRDefault="000307C9">
      <w:pPr>
        <w:pStyle w:val="TOC2"/>
        <w:tabs>
          <w:tab w:val="left" w:pos="1100"/>
          <w:tab w:val="right" w:leader="dot" w:pos="92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311608" w:history="1">
        <w:r w:rsidR="0047461F" w:rsidRPr="00DD7A58">
          <w:rPr>
            <w:rStyle w:val="Hyperlink"/>
            <w:rFonts w:ascii="Verdana" w:hAnsi="Verdana"/>
            <w:noProof/>
          </w:rPr>
          <w:t>2.16.</w:t>
        </w:r>
        <w:r w:rsidR="0047461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461F" w:rsidRPr="00DD7A58">
          <w:rPr>
            <w:rStyle w:val="Hyperlink"/>
            <w:rFonts w:ascii="Verdana" w:hAnsi="Verdana"/>
            <w:noProof/>
          </w:rPr>
          <w:t>Start up PkMS Daemons</w:t>
        </w:r>
        <w:r w:rsidR="0047461F">
          <w:rPr>
            <w:noProof/>
            <w:webHidden/>
          </w:rPr>
          <w:tab/>
        </w:r>
        <w:r w:rsidR="0047461F">
          <w:rPr>
            <w:noProof/>
            <w:webHidden/>
          </w:rPr>
          <w:fldChar w:fldCharType="begin"/>
        </w:r>
        <w:r w:rsidR="0047461F">
          <w:rPr>
            <w:noProof/>
            <w:webHidden/>
          </w:rPr>
          <w:instrText xml:space="preserve"> PAGEREF _Toc116311608 \h </w:instrText>
        </w:r>
        <w:r w:rsidR="0047461F">
          <w:rPr>
            <w:noProof/>
            <w:webHidden/>
          </w:rPr>
        </w:r>
        <w:r w:rsidR="0047461F">
          <w:rPr>
            <w:noProof/>
            <w:webHidden/>
          </w:rPr>
          <w:fldChar w:fldCharType="separate"/>
        </w:r>
        <w:r w:rsidR="0047461F">
          <w:rPr>
            <w:noProof/>
            <w:webHidden/>
          </w:rPr>
          <w:t>12</w:t>
        </w:r>
        <w:r w:rsidR="0047461F">
          <w:rPr>
            <w:noProof/>
            <w:webHidden/>
          </w:rPr>
          <w:fldChar w:fldCharType="end"/>
        </w:r>
      </w:hyperlink>
    </w:p>
    <w:p w14:paraId="32E22CF1" w14:textId="7E80B091" w:rsidR="000D0863" w:rsidRPr="009342D1" w:rsidRDefault="00D657D0" w:rsidP="00716DBD">
      <w:pPr>
        <w:pStyle w:val="Heading1"/>
        <w:numPr>
          <w:ilvl w:val="0"/>
          <w:numId w:val="0"/>
        </w:numPr>
        <w:ind w:left="360"/>
        <w:rPr>
          <w:rFonts w:ascii="Verdana" w:hAnsi="Verdana"/>
        </w:rPr>
      </w:pPr>
      <w:r w:rsidRPr="002C1551">
        <w:rPr>
          <w:rFonts w:ascii="Verdana" w:hAnsi="Verdana"/>
        </w:rPr>
        <w:lastRenderedPageBreak/>
        <w:fldChar w:fldCharType="end"/>
      </w:r>
      <w:bookmarkStart w:id="2" w:name="_Toc116311590"/>
      <w:r w:rsidR="000D0863" w:rsidRPr="009342D1">
        <w:rPr>
          <w:rFonts w:ascii="Verdana" w:hAnsi="Verdana"/>
        </w:rPr>
        <w:t>Introduction</w:t>
      </w:r>
      <w:bookmarkEnd w:id="1"/>
      <w:bookmarkEnd w:id="2"/>
    </w:p>
    <w:p w14:paraId="29E2D51F" w14:textId="77777777" w:rsidR="000D0863" w:rsidRPr="009342D1" w:rsidRDefault="004E5400">
      <w:pPr>
        <w:pStyle w:val="Heading2"/>
        <w:rPr>
          <w:rFonts w:ascii="Verdana" w:hAnsi="Verdana"/>
        </w:rPr>
      </w:pPr>
      <w:bookmarkStart w:id="3" w:name="_Toc116311591"/>
      <w:r w:rsidRPr="009342D1">
        <w:rPr>
          <w:rFonts w:ascii="Verdana" w:hAnsi="Verdana"/>
        </w:rPr>
        <w:t>Documentation</w:t>
      </w:r>
      <w:r w:rsidR="00925F66" w:rsidRPr="009342D1">
        <w:rPr>
          <w:rFonts w:ascii="Verdana" w:hAnsi="Verdana"/>
        </w:rPr>
        <w:t xml:space="preserve"> </w:t>
      </w:r>
      <w:r w:rsidR="000D0863" w:rsidRPr="009342D1">
        <w:rPr>
          <w:rFonts w:ascii="Verdana" w:hAnsi="Verdana"/>
        </w:rPr>
        <w:t>Overview</w:t>
      </w:r>
      <w:bookmarkEnd w:id="3"/>
    </w:p>
    <w:p w14:paraId="341A8471" w14:textId="77777777" w:rsidR="00AC5E3E" w:rsidRDefault="00281719" w:rsidP="003951AE">
      <w:pPr>
        <w:rPr>
          <w:rFonts w:ascii="Verdana" w:hAnsi="Verdana"/>
        </w:rPr>
      </w:pPr>
      <w:r w:rsidRPr="009342D1">
        <w:rPr>
          <w:rFonts w:ascii="Verdana" w:hAnsi="Verdana"/>
        </w:rPr>
        <w:t xml:space="preserve">This </w:t>
      </w:r>
      <w:r w:rsidR="00342C80" w:rsidRPr="009342D1">
        <w:rPr>
          <w:rFonts w:ascii="Verdana" w:hAnsi="Verdana"/>
        </w:rPr>
        <w:t xml:space="preserve">document explains </w:t>
      </w:r>
      <w:r w:rsidR="00B02928">
        <w:rPr>
          <w:rFonts w:ascii="Verdana" w:hAnsi="Verdana"/>
        </w:rPr>
        <w:t xml:space="preserve">how to use </w:t>
      </w:r>
      <w:r w:rsidR="00147AC4">
        <w:rPr>
          <w:rFonts w:ascii="Verdana" w:hAnsi="Verdana"/>
        </w:rPr>
        <w:t xml:space="preserve">utilize </w:t>
      </w:r>
      <w:r w:rsidR="00C52DD6">
        <w:rPr>
          <w:rFonts w:ascii="Verdana" w:hAnsi="Verdana"/>
        </w:rPr>
        <w:t>Chronoscan for automat</w:t>
      </w:r>
      <w:r w:rsidR="00274887">
        <w:rPr>
          <w:rFonts w:ascii="Verdana" w:hAnsi="Verdana"/>
        </w:rPr>
        <w:t xml:space="preserve">e scanning documents into Chronoscan.   </w:t>
      </w:r>
      <w:r w:rsidR="006F3386">
        <w:rPr>
          <w:rFonts w:ascii="Verdana" w:hAnsi="Verdana"/>
        </w:rPr>
        <w:t xml:space="preserve">The process uses </w:t>
      </w:r>
      <w:r w:rsidR="00AC5E3E" w:rsidRPr="00AC5E3E">
        <w:rPr>
          <w:rFonts w:ascii="Verdana" w:hAnsi="Verdana"/>
          <w:i/>
          <w:iCs/>
        </w:rPr>
        <w:t>Hot folders</w:t>
      </w:r>
      <w:r w:rsidR="006372B8">
        <w:rPr>
          <w:rFonts w:ascii="Verdana" w:hAnsi="Verdana"/>
        </w:rPr>
        <w:t xml:space="preserve"> to accomplish full </w:t>
      </w:r>
      <w:r w:rsidR="00AC5E3E">
        <w:rPr>
          <w:rFonts w:ascii="Verdana" w:hAnsi="Verdana"/>
        </w:rPr>
        <w:t xml:space="preserve">task </w:t>
      </w:r>
      <w:r w:rsidR="006372B8">
        <w:rPr>
          <w:rFonts w:ascii="Verdana" w:hAnsi="Verdana"/>
        </w:rPr>
        <w:t>automation</w:t>
      </w:r>
      <w:r w:rsidR="00AC5E3E">
        <w:rPr>
          <w:rFonts w:ascii="Verdana" w:hAnsi="Verdana"/>
        </w:rPr>
        <w:t>.</w:t>
      </w:r>
    </w:p>
    <w:p w14:paraId="5704FEDF" w14:textId="77777777" w:rsidR="00AC5E3E" w:rsidRDefault="00AC5E3E" w:rsidP="003951AE">
      <w:pPr>
        <w:rPr>
          <w:rFonts w:ascii="Verdana" w:hAnsi="Verdana"/>
        </w:rPr>
      </w:pPr>
    </w:p>
    <w:p w14:paraId="4B335E90" w14:textId="49143A82" w:rsidR="003951AE" w:rsidRPr="009342D1" w:rsidRDefault="00AC5E3E" w:rsidP="003951AE">
      <w:pPr>
        <w:rPr>
          <w:rFonts w:ascii="Verdana" w:hAnsi="Verdana"/>
        </w:rPr>
      </w:pPr>
      <w:r>
        <w:rPr>
          <w:rFonts w:ascii="Verdana" w:hAnsi="Verdana"/>
        </w:rPr>
        <w:t xml:space="preserve">This document will also </w:t>
      </w:r>
      <w:r w:rsidR="006B0064">
        <w:rPr>
          <w:rFonts w:ascii="Verdana" w:hAnsi="Verdana"/>
        </w:rPr>
        <w:t>explain</w:t>
      </w:r>
      <w:r>
        <w:rPr>
          <w:rFonts w:ascii="Verdana" w:hAnsi="Verdana"/>
        </w:rPr>
        <w:t xml:space="preserve"> the steps</w:t>
      </w:r>
      <w:r w:rsidR="006B0064">
        <w:rPr>
          <w:rFonts w:ascii="Verdana" w:hAnsi="Verdana"/>
        </w:rPr>
        <w:t xml:space="preserve"> to correct documents with errors</w:t>
      </w:r>
      <w:r w:rsidR="00E261AC">
        <w:rPr>
          <w:rFonts w:ascii="Verdana" w:hAnsi="Verdana"/>
        </w:rPr>
        <w:t xml:space="preserve">.  How to correct the error </w:t>
      </w:r>
      <w:r w:rsidR="006B0064">
        <w:rPr>
          <w:rFonts w:ascii="Verdana" w:hAnsi="Verdana"/>
        </w:rPr>
        <w:t xml:space="preserve">and re-process </w:t>
      </w:r>
      <w:r w:rsidR="00E261AC">
        <w:rPr>
          <w:rFonts w:ascii="Verdana" w:hAnsi="Verdana"/>
        </w:rPr>
        <w:t xml:space="preserve">the batch. </w:t>
      </w:r>
      <w:r w:rsidR="006B0064">
        <w:rPr>
          <w:rFonts w:ascii="Verdana" w:hAnsi="Verdana"/>
        </w:rPr>
        <w:t xml:space="preserve"> </w:t>
      </w:r>
      <w:r>
        <w:rPr>
          <w:rFonts w:ascii="Verdana" w:hAnsi="Verdana"/>
        </w:rPr>
        <w:t xml:space="preserve"> </w:t>
      </w:r>
      <w:r w:rsidR="006372B8">
        <w:rPr>
          <w:rFonts w:ascii="Verdana" w:hAnsi="Verdana"/>
        </w:rPr>
        <w:t xml:space="preserve"> </w:t>
      </w:r>
    </w:p>
    <w:p w14:paraId="0CBF8AB7" w14:textId="77777777" w:rsidR="0024530B" w:rsidRPr="009342D1" w:rsidRDefault="0024530B">
      <w:pPr>
        <w:rPr>
          <w:rFonts w:ascii="Verdana" w:hAnsi="Verdana"/>
        </w:rPr>
      </w:pPr>
    </w:p>
    <w:p w14:paraId="2B393E23" w14:textId="77777777" w:rsidR="000D0863" w:rsidRPr="009342D1" w:rsidRDefault="000D0863">
      <w:pPr>
        <w:rPr>
          <w:rFonts w:ascii="Verdana" w:hAnsi="Verdana"/>
        </w:rPr>
      </w:pPr>
    </w:p>
    <w:p w14:paraId="4E118C45" w14:textId="77777777" w:rsidR="00842C8B" w:rsidRPr="009342D1" w:rsidRDefault="00842C8B" w:rsidP="00842C8B">
      <w:pPr>
        <w:rPr>
          <w:rFonts w:ascii="Verdana" w:hAnsi="Verdana"/>
        </w:rPr>
      </w:pPr>
    </w:p>
    <w:p w14:paraId="123F1ED1" w14:textId="7637202B" w:rsidR="001939E0" w:rsidRPr="009342D1" w:rsidRDefault="001939E0" w:rsidP="00BE5B2A">
      <w:pPr>
        <w:pStyle w:val="Heading1"/>
        <w:rPr>
          <w:rFonts w:ascii="Verdana" w:hAnsi="Verdana"/>
        </w:rPr>
      </w:pPr>
      <w:bookmarkStart w:id="4" w:name="_Toc116311592"/>
      <w:r w:rsidRPr="009342D1">
        <w:rPr>
          <w:rFonts w:ascii="Verdana" w:hAnsi="Verdana"/>
        </w:rPr>
        <w:lastRenderedPageBreak/>
        <w:t xml:space="preserve">Steps </w:t>
      </w:r>
      <w:bookmarkEnd w:id="4"/>
      <w:r w:rsidR="006B00A1">
        <w:rPr>
          <w:rFonts w:ascii="Verdana" w:hAnsi="Verdana"/>
        </w:rPr>
        <w:t xml:space="preserve">to process scan BOLs document and </w:t>
      </w:r>
      <w:r w:rsidR="00C62761">
        <w:rPr>
          <w:rFonts w:ascii="Verdana" w:hAnsi="Verdana"/>
        </w:rPr>
        <w:t xml:space="preserve">the additional documents. </w:t>
      </w:r>
    </w:p>
    <w:p w14:paraId="1A8DF30C" w14:textId="3227C86D" w:rsidR="00940DD3" w:rsidRPr="009342D1" w:rsidRDefault="00C62761">
      <w:pPr>
        <w:pStyle w:val="Heading2"/>
        <w:rPr>
          <w:rFonts w:ascii="Verdana" w:hAnsi="Verdana"/>
        </w:rPr>
      </w:pPr>
      <w:r>
        <w:rPr>
          <w:rFonts w:ascii="Verdana" w:hAnsi="Verdana"/>
        </w:rPr>
        <w:t xml:space="preserve">Find the “Scan to Folder” on the </w:t>
      </w:r>
      <w:r w:rsidR="00FC7754">
        <w:rPr>
          <w:rFonts w:ascii="Verdana" w:hAnsi="Verdana"/>
        </w:rPr>
        <w:t>S</w:t>
      </w:r>
      <w:r w:rsidR="00BA2F8A">
        <w:rPr>
          <w:rFonts w:ascii="Verdana" w:hAnsi="Verdana"/>
        </w:rPr>
        <w:t xml:space="preserve">can Snap application </w:t>
      </w:r>
    </w:p>
    <w:p w14:paraId="32FC6CD8" w14:textId="77777777" w:rsidR="00713561" w:rsidRDefault="00742475" w:rsidP="00940DD3">
      <w:pPr>
        <w:ind w:left="720"/>
        <w:rPr>
          <w:rFonts w:ascii="Verdana" w:hAnsi="Verdana"/>
        </w:rPr>
      </w:pPr>
      <w:r>
        <w:rPr>
          <w:rFonts w:ascii="Verdana" w:hAnsi="Verdana"/>
        </w:rPr>
        <w:t xml:space="preserve">This folder has already been mapped to the </w:t>
      </w:r>
      <w:r w:rsidR="00713561">
        <w:rPr>
          <w:rFonts w:ascii="Verdana" w:hAnsi="Verdana"/>
        </w:rPr>
        <w:t>hot folder:</w:t>
      </w:r>
    </w:p>
    <w:p w14:paraId="52B1D2E6" w14:textId="5E52E349" w:rsidR="00940DD3" w:rsidRDefault="00713561" w:rsidP="009245C9">
      <w:pPr>
        <w:pStyle w:val="ListParagraph"/>
        <w:numPr>
          <w:ilvl w:val="0"/>
          <w:numId w:val="29"/>
        </w:numPr>
        <w:rPr>
          <w:rFonts w:ascii="Verdana" w:hAnsi="Verdana"/>
        </w:rPr>
      </w:pPr>
      <w:r w:rsidRPr="009245C9">
        <w:rPr>
          <w:rFonts w:ascii="Verdana" w:hAnsi="Verdana"/>
        </w:rPr>
        <w:t>mkt-files\data\Operations</w:t>
      </w:r>
      <w:r w:rsidR="009245C9">
        <w:rPr>
          <w:rFonts w:ascii="Verdana" w:hAnsi="Verdana"/>
        </w:rPr>
        <w:t>\Chronoscan</w:t>
      </w:r>
    </w:p>
    <w:p w14:paraId="2CE6615B" w14:textId="77777777" w:rsidR="00A3005F" w:rsidRPr="009245C9" w:rsidRDefault="00A3005F" w:rsidP="00A3005F">
      <w:pPr>
        <w:pStyle w:val="ListParagraph"/>
        <w:ind w:left="1440"/>
        <w:rPr>
          <w:rFonts w:ascii="Verdana" w:hAnsi="Verdana"/>
        </w:rPr>
      </w:pPr>
    </w:p>
    <w:p w14:paraId="0AF49C99" w14:textId="2B98C31B" w:rsidR="00940DD3" w:rsidRDefault="00D642A4" w:rsidP="009245C9">
      <w:pPr>
        <w:numPr>
          <w:ilvl w:val="0"/>
          <w:numId w:val="29"/>
        </w:numPr>
        <w:rPr>
          <w:rFonts w:ascii="Verdana" w:hAnsi="Verdana"/>
          <w:color w:val="FF0000"/>
        </w:rPr>
      </w:pPr>
      <w:r w:rsidRPr="00D642A4">
        <w:rPr>
          <w:rFonts w:ascii="Verdana" w:hAnsi="Verdana"/>
          <w:color w:val="FF0000"/>
        </w:rPr>
        <w:t xml:space="preserve">The </w:t>
      </w:r>
      <w:r w:rsidR="002B356E" w:rsidRPr="00D642A4">
        <w:rPr>
          <w:rFonts w:ascii="Verdana" w:hAnsi="Verdana"/>
          <w:color w:val="FF0000"/>
        </w:rPr>
        <w:t xml:space="preserve">BOL document </w:t>
      </w:r>
      <w:r w:rsidRPr="00D642A4">
        <w:rPr>
          <w:rFonts w:ascii="Verdana" w:hAnsi="Verdana"/>
          <w:color w:val="FF0000"/>
        </w:rPr>
        <w:t xml:space="preserve">MUST be </w:t>
      </w:r>
      <w:r w:rsidR="002B356E" w:rsidRPr="00D642A4">
        <w:rPr>
          <w:rFonts w:ascii="Verdana" w:hAnsi="Verdana"/>
          <w:color w:val="FF0000"/>
        </w:rPr>
        <w:t xml:space="preserve">the first page in the </w:t>
      </w:r>
      <w:r w:rsidR="004828AD" w:rsidRPr="00D642A4">
        <w:rPr>
          <w:rFonts w:ascii="Verdana" w:hAnsi="Verdana"/>
          <w:color w:val="FF0000"/>
        </w:rPr>
        <w:t xml:space="preserve">stack of documents. </w:t>
      </w:r>
    </w:p>
    <w:p w14:paraId="711B0A64" w14:textId="77777777" w:rsidR="009B7626" w:rsidRDefault="009B7626" w:rsidP="009B7626">
      <w:pPr>
        <w:pStyle w:val="ListParagraph"/>
        <w:rPr>
          <w:rFonts w:ascii="Verdana" w:hAnsi="Verdana"/>
          <w:color w:val="FF0000"/>
        </w:rPr>
      </w:pPr>
    </w:p>
    <w:p w14:paraId="1E81B575" w14:textId="77777777" w:rsidR="009B7626" w:rsidRPr="00D642A4" w:rsidRDefault="009B7626" w:rsidP="009B7626">
      <w:pPr>
        <w:ind w:left="1440"/>
        <w:rPr>
          <w:rFonts w:ascii="Verdana" w:hAnsi="Verdana"/>
          <w:color w:val="FF0000"/>
        </w:rPr>
      </w:pPr>
    </w:p>
    <w:p w14:paraId="13D4F195" w14:textId="60FBF399" w:rsidR="004828AD" w:rsidRDefault="004828AD" w:rsidP="009245C9">
      <w:pPr>
        <w:numPr>
          <w:ilvl w:val="0"/>
          <w:numId w:val="29"/>
        </w:numPr>
        <w:rPr>
          <w:rFonts w:ascii="Verdana" w:hAnsi="Verdana"/>
        </w:rPr>
      </w:pPr>
      <w:r>
        <w:rPr>
          <w:rFonts w:ascii="Verdana" w:hAnsi="Verdana"/>
        </w:rPr>
        <w:t xml:space="preserve">Only scan the set of documents associated with the </w:t>
      </w:r>
      <w:r w:rsidR="00B9054E">
        <w:rPr>
          <w:rFonts w:ascii="Verdana" w:hAnsi="Verdana"/>
        </w:rPr>
        <w:t xml:space="preserve">BOL document </w:t>
      </w:r>
    </w:p>
    <w:p w14:paraId="3CBD2B7E" w14:textId="77777777" w:rsidR="00A3005F" w:rsidRPr="009342D1" w:rsidRDefault="00A3005F" w:rsidP="00A3005F">
      <w:pPr>
        <w:ind w:left="1440"/>
        <w:rPr>
          <w:rFonts w:ascii="Verdana" w:hAnsi="Verdana"/>
        </w:rPr>
      </w:pPr>
    </w:p>
    <w:p w14:paraId="6528414B" w14:textId="1DD9B9E4" w:rsidR="00940DD3" w:rsidRDefault="00B9054E" w:rsidP="00940DD3">
      <w:pPr>
        <w:numPr>
          <w:ilvl w:val="0"/>
          <w:numId w:val="29"/>
        </w:numPr>
        <w:rPr>
          <w:rFonts w:ascii="Verdana" w:hAnsi="Verdana"/>
        </w:rPr>
      </w:pPr>
      <w:r>
        <w:rPr>
          <w:rFonts w:ascii="Verdana" w:hAnsi="Verdana"/>
        </w:rPr>
        <w:t xml:space="preserve">Place the documents in the scanner and </w:t>
      </w:r>
      <w:r w:rsidR="009B7626">
        <w:rPr>
          <w:rFonts w:ascii="Verdana" w:hAnsi="Verdana"/>
        </w:rPr>
        <w:t xml:space="preserve">following steps on scanner </w:t>
      </w:r>
      <w:r w:rsidR="00F7576C">
        <w:rPr>
          <w:rFonts w:ascii="Verdana" w:hAnsi="Verdana"/>
        </w:rPr>
        <w:t xml:space="preserve"> </w:t>
      </w:r>
    </w:p>
    <w:p w14:paraId="076B0E03" w14:textId="1A5F3C2C" w:rsidR="00F7576C" w:rsidRDefault="00F7576C" w:rsidP="00F7576C">
      <w:pPr>
        <w:numPr>
          <w:ilvl w:val="1"/>
          <w:numId w:val="29"/>
        </w:numPr>
        <w:rPr>
          <w:rFonts w:ascii="Verdana" w:hAnsi="Verdana"/>
        </w:rPr>
      </w:pPr>
      <w:r>
        <w:rPr>
          <w:rFonts w:ascii="Verdana" w:hAnsi="Verdana"/>
        </w:rPr>
        <w:t>Documents will be load</w:t>
      </w:r>
      <w:r w:rsidR="00075705">
        <w:rPr>
          <w:rFonts w:ascii="Verdana" w:hAnsi="Verdana"/>
        </w:rPr>
        <w:t xml:space="preserve"> and </w:t>
      </w:r>
      <w:r>
        <w:rPr>
          <w:rFonts w:ascii="Verdana" w:hAnsi="Verdana"/>
        </w:rPr>
        <w:t>map</w:t>
      </w:r>
      <w:r w:rsidR="00075705">
        <w:rPr>
          <w:rFonts w:ascii="Verdana" w:hAnsi="Verdana"/>
        </w:rPr>
        <w:t xml:space="preserve"> </w:t>
      </w:r>
      <w:r w:rsidR="0014667D">
        <w:rPr>
          <w:rFonts w:ascii="Verdana" w:hAnsi="Verdana"/>
        </w:rPr>
        <w:t>using the associated BOL template</w:t>
      </w:r>
      <w:r w:rsidR="00465639">
        <w:rPr>
          <w:rFonts w:ascii="Verdana" w:hAnsi="Verdana"/>
        </w:rPr>
        <w:t xml:space="preserve">, if there are no errors, </w:t>
      </w:r>
      <w:r w:rsidR="00075705">
        <w:rPr>
          <w:rFonts w:ascii="Verdana" w:hAnsi="Verdana"/>
        </w:rPr>
        <w:t xml:space="preserve">the </w:t>
      </w:r>
      <w:r w:rsidR="00C97549">
        <w:rPr>
          <w:rFonts w:ascii="Verdana" w:hAnsi="Verdana"/>
        </w:rPr>
        <w:t xml:space="preserve">PDF </w:t>
      </w:r>
      <w:r w:rsidR="00465639">
        <w:rPr>
          <w:rFonts w:ascii="Verdana" w:hAnsi="Verdana"/>
        </w:rPr>
        <w:t xml:space="preserve">will be imported to M-Files. </w:t>
      </w:r>
    </w:p>
    <w:p w14:paraId="1B371940" w14:textId="77777777" w:rsidR="00A3005F" w:rsidRPr="009342D1" w:rsidRDefault="00A3005F" w:rsidP="00A3005F">
      <w:pPr>
        <w:ind w:left="2160"/>
        <w:rPr>
          <w:rFonts w:ascii="Verdana" w:hAnsi="Verdana"/>
        </w:rPr>
      </w:pPr>
    </w:p>
    <w:p w14:paraId="2B5F2FD2" w14:textId="34AD7B3A" w:rsidR="008F4F2B" w:rsidRPr="009342D1" w:rsidRDefault="0040241A">
      <w:pPr>
        <w:pStyle w:val="Heading2"/>
        <w:rPr>
          <w:rFonts w:ascii="Verdana" w:hAnsi="Verdana"/>
        </w:rPr>
      </w:pPr>
      <w:r>
        <w:rPr>
          <w:rFonts w:ascii="Verdana" w:hAnsi="Verdana"/>
        </w:rPr>
        <w:t>Verify the documents were processed without errors</w:t>
      </w:r>
    </w:p>
    <w:p w14:paraId="7DBA450E" w14:textId="4029E241" w:rsidR="0024530B" w:rsidRDefault="000A584A" w:rsidP="00342C80">
      <w:pPr>
        <w:ind w:left="720"/>
        <w:rPr>
          <w:rFonts w:ascii="Verdana" w:hAnsi="Verdana"/>
        </w:rPr>
      </w:pPr>
      <w:r>
        <w:rPr>
          <w:rFonts w:ascii="Verdana" w:hAnsi="Verdana"/>
        </w:rPr>
        <w:t xml:space="preserve">There are two ways to verify the documents processed. </w:t>
      </w:r>
    </w:p>
    <w:p w14:paraId="21D9A22B" w14:textId="77777777" w:rsidR="00A3005F" w:rsidRDefault="00A3005F" w:rsidP="00342C80">
      <w:pPr>
        <w:ind w:left="720"/>
        <w:rPr>
          <w:rFonts w:ascii="Verdana" w:hAnsi="Verdana"/>
        </w:rPr>
      </w:pPr>
    </w:p>
    <w:p w14:paraId="060F1569" w14:textId="352F1B32" w:rsidR="000A584A" w:rsidRDefault="00C3417D" w:rsidP="000A584A">
      <w:pPr>
        <w:pStyle w:val="ListParagraph"/>
        <w:numPr>
          <w:ilvl w:val="0"/>
          <w:numId w:val="30"/>
        </w:numPr>
        <w:rPr>
          <w:rFonts w:ascii="Verdana" w:hAnsi="Verdana"/>
        </w:rPr>
      </w:pPr>
      <w:r>
        <w:rPr>
          <w:rFonts w:ascii="Verdana" w:hAnsi="Verdana"/>
        </w:rPr>
        <w:t>Sign</w:t>
      </w:r>
      <w:r w:rsidR="006F792F">
        <w:rPr>
          <w:rFonts w:ascii="Verdana" w:hAnsi="Verdana"/>
        </w:rPr>
        <w:t xml:space="preserve"> </w:t>
      </w:r>
      <w:r w:rsidR="005E758E">
        <w:rPr>
          <w:rFonts w:ascii="Verdana" w:hAnsi="Verdana"/>
        </w:rPr>
        <w:t>into</w:t>
      </w:r>
      <w:r w:rsidR="006F792F">
        <w:rPr>
          <w:rFonts w:ascii="Verdana" w:hAnsi="Verdana"/>
        </w:rPr>
        <w:t xml:space="preserve"> M-Files and search for</w:t>
      </w:r>
      <w:r w:rsidR="00C44EDB">
        <w:rPr>
          <w:rFonts w:ascii="Verdana" w:hAnsi="Verdana"/>
        </w:rPr>
        <w:t xml:space="preserve"> document using: BOL#</w:t>
      </w:r>
      <w:r w:rsidR="006C2EBC">
        <w:rPr>
          <w:rFonts w:ascii="Verdana" w:hAnsi="Verdana"/>
        </w:rPr>
        <w:t xml:space="preserve">, Sales Order, Carrier description or </w:t>
      </w:r>
      <w:r w:rsidR="004F6D5D">
        <w:rPr>
          <w:rFonts w:ascii="Verdana" w:hAnsi="Verdana"/>
        </w:rPr>
        <w:t>Date</w:t>
      </w:r>
    </w:p>
    <w:p w14:paraId="6B332341" w14:textId="77777777" w:rsidR="00A3005F" w:rsidRDefault="00A3005F" w:rsidP="00A3005F">
      <w:pPr>
        <w:pStyle w:val="ListParagraph"/>
        <w:ind w:left="1440"/>
        <w:rPr>
          <w:rFonts w:ascii="Verdana" w:hAnsi="Verdana"/>
        </w:rPr>
      </w:pPr>
    </w:p>
    <w:p w14:paraId="0A6EAA1A" w14:textId="5CD7B3E3" w:rsidR="004F6D5D" w:rsidRDefault="004F6D5D" w:rsidP="004F6D5D">
      <w:pPr>
        <w:pStyle w:val="ListParagraph"/>
        <w:numPr>
          <w:ilvl w:val="1"/>
          <w:numId w:val="30"/>
        </w:numPr>
        <w:rPr>
          <w:rFonts w:ascii="Verdana" w:hAnsi="Verdana"/>
        </w:rPr>
      </w:pPr>
      <w:r>
        <w:rPr>
          <w:rFonts w:ascii="Verdana" w:hAnsi="Verdana"/>
        </w:rPr>
        <w:t xml:space="preserve">Find and </w:t>
      </w:r>
      <w:r w:rsidR="00B72F02">
        <w:rPr>
          <w:rFonts w:ascii="Verdana" w:hAnsi="Verdana"/>
        </w:rPr>
        <w:t>select the M-Files icon from your desktop</w:t>
      </w:r>
    </w:p>
    <w:p w14:paraId="5A1CE9F3" w14:textId="1BFE7789" w:rsidR="00B72F02" w:rsidRDefault="0078078A" w:rsidP="0078078A">
      <w:pPr>
        <w:pStyle w:val="ListParagraph"/>
        <w:ind w:left="2160"/>
        <w:rPr>
          <w:rFonts w:ascii="Verdana" w:hAnsi="Verdana"/>
        </w:rPr>
      </w:pPr>
      <w:r>
        <w:rPr>
          <w:noProof/>
        </w:rPr>
        <w:drawing>
          <wp:inline distT="0" distB="0" distL="0" distR="0" wp14:anchorId="764D3278" wp14:editId="029EAA78">
            <wp:extent cx="1841326" cy="1123170"/>
            <wp:effectExtent l="0" t="0" r="6985" b="1270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2047" cy="11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968A" w14:textId="0BE7CCBA" w:rsidR="005274B9" w:rsidRDefault="0078078A" w:rsidP="007B038D">
      <w:pPr>
        <w:pStyle w:val="ListParagraph"/>
        <w:numPr>
          <w:ilvl w:val="1"/>
          <w:numId w:val="30"/>
        </w:numPr>
        <w:rPr>
          <w:rFonts w:ascii="Verdana" w:hAnsi="Verdana"/>
        </w:rPr>
      </w:pPr>
      <w:r w:rsidRPr="005274B9">
        <w:rPr>
          <w:rFonts w:ascii="Verdana" w:hAnsi="Verdana"/>
        </w:rPr>
        <w:lastRenderedPageBreak/>
        <w:t>Ne</w:t>
      </w:r>
      <w:r w:rsidR="007B3E6C" w:rsidRPr="005274B9">
        <w:rPr>
          <w:rFonts w:ascii="Verdana" w:hAnsi="Verdana"/>
        </w:rPr>
        <w:t xml:space="preserve">xt the user sign-on screen will appear, enter your </w:t>
      </w:r>
      <w:r w:rsidR="00A3005F" w:rsidRPr="005274B9">
        <w:rPr>
          <w:rFonts w:ascii="Verdana" w:hAnsi="Verdana"/>
        </w:rPr>
        <w:t>credentials,</w:t>
      </w:r>
      <w:r w:rsidR="007B3E6C" w:rsidRPr="005274B9">
        <w:rPr>
          <w:rFonts w:ascii="Verdana" w:hAnsi="Verdana"/>
        </w:rPr>
        <w:t xml:space="preserve"> and </w:t>
      </w:r>
      <w:r w:rsidR="0050248A" w:rsidRPr="005274B9">
        <w:rPr>
          <w:rFonts w:ascii="Verdana" w:hAnsi="Verdana"/>
        </w:rPr>
        <w:t xml:space="preserve">click ok. </w:t>
      </w:r>
      <w:r w:rsidR="005274B9">
        <w:rPr>
          <w:noProof/>
        </w:rPr>
        <w:drawing>
          <wp:inline distT="0" distB="0" distL="0" distR="0" wp14:anchorId="1F4D1063" wp14:editId="6A7A6DD2">
            <wp:extent cx="3780952" cy="1933333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B3C4" w14:textId="0CD280F7" w:rsidR="00C56406" w:rsidRPr="005274B9" w:rsidRDefault="00F4160E" w:rsidP="007B038D">
      <w:pPr>
        <w:pStyle w:val="ListParagraph"/>
        <w:numPr>
          <w:ilvl w:val="1"/>
          <w:numId w:val="30"/>
        </w:numPr>
        <w:rPr>
          <w:rFonts w:ascii="Verdana" w:hAnsi="Verdana"/>
        </w:rPr>
      </w:pPr>
      <w:r>
        <w:rPr>
          <w:rFonts w:ascii="Verdana" w:hAnsi="Verdana"/>
        </w:rPr>
        <w:t>The following screen will appear</w:t>
      </w:r>
      <w:r w:rsidR="004F696B">
        <w:rPr>
          <w:rFonts w:ascii="Verdana" w:hAnsi="Verdana"/>
        </w:rPr>
        <w:t xml:space="preserve">, key your criteria in the search box click </w:t>
      </w:r>
      <w:r w:rsidR="00597E3D">
        <w:rPr>
          <w:rFonts w:ascii="Verdana" w:hAnsi="Verdana"/>
        </w:rPr>
        <w:t xml:space="preserve">the </w:t>
      </w:r>
      <w:r w:rsidR="003E0897">
        <w:rPr>
          <w:rFonts w:ascii="Verdana" w:hAnsi="Verdana"/>
        </w:rPr>
        <w:t xml:space="preserve">search symbol </w:t>
      </w:r>
    </w:p>
    <w:p w14:paraId="11123C71" w14:textId="0FA6570A" w:rsidR="0050248A" w:rsidRDefault="00A24878" w:rsidP="0050248A">
      <w:pPr>
        <w:pStyle w:val="ListParagraph"/>
        <w:ind w:left="2160"/>
        <w:rPr>
          <w:rFonts w:ascii="Verdana" w:hAnsi="Verdana"/>
        </w:rPr>
      </w:pPr>
      <w:r>
        <w:rPr>
          <w:noProof/>
        </w:rPr>
        <w:drawing>
          <wp:inline distT="0" distB="0" distL="0" distR="0" wp14:anchorId="2EEBF8D8" wp14:editId="324D4AA5">
            <wp:extent cx="4112649" cy="2048797"/>
            <wp:effectExtent l="0" t="0" r="2540" b="889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8672" cy="20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C20B" w14:textId="09D20EAB" w:rsidR="003E0897" w:rsidRDefault="003E0897" w:rsidP="0050248A">
      <w:pPr>
        <w:pStyle w:val="ListParagraph"/>
        <w:ind w:left="2160"/>
        <w:rPr>
          <w:rFonts w:ascii="Verdana" w:hAnsi="Verdana"/>
        </w:rPr>
      </w:pPr>
    </w:p>
    <w:p w14:paraId="5A897489" w14:textId="77131C47" w:rsidR="003E0897" w:rsidRDefault="00C6458B" w:rsidP="003E0897">
      <w:pPr>
        <w:pStyle w:val="ListParagraph"/>
        <w:numPr>
          <w:ilvl w:val="1"/>
          <w:numId w:val="30"/>
        </w:numPr>
        <w:rPr>
          <w:rFonts w:ascii="Verdana" w:hAnsi="Verdana"/>
        </w:rPr>
      </w:pPr>
      <w:r>
        <w:rPr>
          <w:rFonts w:ascii="Verdana" w:hAnsi="Verdana"/>
        </w:rPr>
        <w:t xml:space="preserve">The document will appear in the list if it was </w:t>
      </w:r>
      <w:r w:rsidR="00961C81">
        <w:rPr>
          <w:rFonts w:ascii="Verdana" w:hAnsi="Verdana"/>
        </w:rPr>
        <w:t>exported to M-Files</w:t>
      </w:r>
    </w:p>
    <w:p w14:paraId="3330B8EB" w14:textId="4982644D" w:rsidR="00D52C0F" w:rsidRDefault="00D52C0F" w:rsidP="00D52C0F">
      <w:pPr>
        <w:pStyle w:val="ListParagraph"/>
        <w:ind w:left="2160"/>
        <w:rPr>
          <w:rFonts w:ascii="Verdana" w:hAnsi="Verdana"/>
        </w:rPr>
      </w:pPr>
      <w:r>
        <w:rPr>
          <w:noProof/>
        </w:rPr>
        <w:drawing>
          <wp:inline distT="0" distB="0" distL="0" distR="0" wp14:anchorId="2A4EC6A6" wp14:editId="25D8E8EE">
            <wp:extent cx="4707493" cy="1379705"/>
            <wp:effectExtent l="0" t="0" r="0" b="0"/>
            <wp:docPr id="9" name="Picture 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549" cy="13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63BF" w14:textId="583DF6DC" w:rsidR="003E0897" w:rsidRDefault="003E0897" w:rsidP="0050248A">
      <w:pPr>
        <w:pStyle w:val="ListParagraph"/>
        <w:ind w:left="2160"/>
        <w:rPr>
          <w:rFonts w:ascii="Verdana" w:hAnsi="Verdana"/>
        </w:rPr>
      </w:pPr>
    </w:p>
    <w:p w14:paraId="5C344C62" w14:textId="31249813" w:rsidR="00F207E4" w:rsidRDefault="00F207E4" w:rsidP="00F207E4">
      <w:pPr>
        <w:pStyle w:val="ListParagraph"/>
        <w:numPr>
          <w:ilvl w:val="0"/>
          <w:numId w:val="30"/>
        </w:num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The other </w:t>
      </w:r>
      <w:r w:rsidR="00275112">
        <w:rPr>
          <w:rFonts w:ascii="Verdana" w:hAnsi="Verdana"/>
        </w:rPr>
        <w:t xml:space="preserve">option is </w:t>
      </w:r>
      <w:r>
        <w:rPr>
          <w:rFonts w:ascii="Verdana" w:hAnsi="Verdana"/>
        </w:rPr>
        <w:t>to sig</w:t>
      </w:r>
      <w:r w:rsidR="00B35660">
        <w:rPr>
          <w:rFonts w:ascii="Verdana" w:hAnsi="Verdana"/>
        </w:rPr>
        <w:t>n-in to Chronoscan web</w:t>
      </w:r>
    </w:p>
    <w:p w14:paraId="35586CD6" w14:textId="593D2A75" w:rsidR="00B35660" w:rsidRDefault="00B35660" w:rsidP="00B35660">
      <w:pPr>
        <w:pStyle w:val="ListParagraph"/>
        <w:numPr>
          <w:ilvl w:val="1"/>
          <w:numId w:val="30"/>
        </w:numPr>
        <w:rPr>
          <w:rFonts w:ascii="Verdana" w:hAnsi="Verdana"/>
        </w:rPr>
      </w:pPr>
      <w:r>
        <w:rPr>
          <w:rFonts w:ascii="Verdana" w:hAnsi="Verdana"/>
        </w:rPr>
        <w:t>From a web browser</w:t>
      </w:r>
      <w:r w:rsidR="00E6382D">
        <w:rPr>
          <w:rFonts w:ascii="Verdana" w:hAnsi="Verdana"/>
        </w:rPr>
        <w:t xml:space="preserve">, enter </w:t>
      </w:r>
      <w:r w:rsidR="00233DBC" w:rsidRPr="00EC6139">
        <w:rPr>
          <w:rFonts w:ascii="Verdana" w:hAnsi="Verdana"/>
          <w:b/>
          <w:bCs/>
          <w:u w:val="single"/>
        </w:rPr>
        <w:t>MFILES</w:t>
      </w:r>
      <w:r w:rsidR="004050F1" w:rsidRPr="00EC6139">
        <w:rPr>
          <w:rFonts w:ascii="Verdana" w:hAnsi="Verdana"/>
          <w:b/>
          <w:bCs/>
          <w:u w:val="single"/>
        </w:rPr>
        <w:t>:10000</w:t>
      </w:r>
      <w:r w:rsidR="004050F1">
        <w:rPr>
          <w:rFonts w:ascii="Verdana" w:hAnsi="Verdana"/>
        </w:rPr>
        <w:t xml:space="preserve"> in the </w:t>
      </w:r>
      <w:r w:rsidR="00EC6139">
        <w:rPr>
          <w:rFonts w:ascii="Verdana" w:hAnsi="Verdana"/>
        </w:rPr>
        <w:t xml:space="preserve">search engine and press enter. </w:t>
      </w:r>
    </w:p>
    <w:p w14:paraId="1A929EE0" w14:textId="4F30000A" w:rsidR="00BC4098" w:rsidRDefault="000B1CF6" w:rsidP="00BC4098">
      <w:pPr>
        <w:pStyle w:val="ListParagraph"/>
        <w:ind w:left="1800"/>
        <w:rPr>
          <w:rFonts w:ascii="Verdana" w:hAnsi="Verdana"/>
        </w:rPr>
      </w:pPr>
      <w:r>
        <w:rPr>
          <w:noProof/>
        </w:rPr>
        <w:drawing>
          <wp:inline distT="0" distB="0" distL="0" distR="0" wp14:anchorId="7F7E50A0" wp14:editId="1CBF7BED">
            <wp:extent cx="5257800" cy="2089150"/>
            <wp:effectExtent l="0" t="0" r="0" b="635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6" cy="20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08A8" w14:textId="7BB5726A" w:rsidR="00723CEC" w:rsidRDefault="00723CEC" w:rsidP="00BC4098">
      <w:pPr>
        <w:pStyle w:val="ListParagraph"/>
        <w:ind w:left="1800"/>
        <w:rPr>
          <w:rFonts w:ascii="Verdana" w:hAnsi="Verdana"/>
        </w:rPr>
      </w:pPr>
    </w:p>
    <w:p w14:paraId="63A78F13" w14:textId="56F3AD41" w:rsidR="0002666E" w:rsidRDefault="008E6129" w:rsidP="0002666E">
      <w:pPr>
        <w:pStyle w:val="ListParagraph"/>
        <w:numPr>
          <w:ilvl w:val="1"/>
          <w:numId w:val="30"/>
        </w:numPr>
        <w:rPr>
          <w:rFonts w:ascii="Verdana" w:hAnsi="Verdana"/>
        </w:rPr>
      </w:pPr>
      <w:r>
        <w:rPr>
          <w:rFonts w:ascii="Verdana" w:hAnsi="Verdana"/>
        </w:rPr>
        <w:t xml:space="preserve">The </w:t>
      </w:r>
      <w:r w:rsidR="003A5E0E">
        <w:rPr>
          <w:rFonts w:ascii="Verdana" w:hAnsi="Verdana"/>
        </w:rPr>
        <w:t xml:space="preserve">User sign-on screen will appear, enter your </w:t>
      </w:r>
      <w:r w:rsidR="00EF473B">
        <w:rPr>
          <w:rFonts w:ascii="Verdana" w:hAnsi="Verdana"/>
        </w:rPr>
        <w:t>Chronoscan</w:t>
      </w:r>
      <w:r w:rsidR="003A5E0E">
        <w:rPr>
          <w:rFonts w:ascii="Verdana" w:hAnsi="Verdana"/>
        </w:rPr>
        <w:t xml:space="preserve"> credentials</w:t>
      </w:r>
      <w:r w:rsidR="00EF473B">
        <w:rPr>
          <w:rFonts w:ascii="Verdana" w:hAnsi="Verdana"/>
        </w:rPr>
        <w:t xml:space="preserve">.  These credentials may be different than your M-Files credentials. </w:t>
      </w:r>
      <w:r w:rsidR="00CD6655">
        <w:rPr>
          <w:rFonts w:ascii="Verdana" w:hAnsi="Verdana"/>
        </w:rPr>
        <w:t>Click Login.</w:t>
      </w:r>
    </w:p>
    <w:p w14:paraId="5D4A892D" w14:textId="77777777" w:rsidR="003F19ED" w:rsidRDefault="003F19ED" w:rsidP="003F19ED">
      <w:pPr>
        <w:pStyle w:val="ListParagraph"/>
        <w:ind w:left="2160"/>
        <w:rPr>
          <w:rFonts w:ascii="Verdana" w:hAnsi="Verdana"/>
        </w:rPr>
      </w:pPr>
    </w:p>
    <w:p w14:paraId="369E089F" w14:textId="5ABFFA8C" w:rsidR="00D66434" w:rsidRPr="003F19ED" w:rsidRDefault="00AF626E" w:rsidP="00AF626E">
      <w:pPr>
        <w:ind w:left="1440"/>
        <w:rPr>
          <w:rFonts w:ascii="Verdana" w:hAnsi="Verdana"/>
          <w:b/>
          <w:bCs/>
          <w:sz w:val="20"/>
          <w:szCs w:val="20"/>
          <w:u w:val="single"/>
        </w:rPr>
      </w:pPr>
      <w:r w:rsidRPr="003F19ED">
        <w:rPr>
          <w:rFonts w:ascii="Verdana" w:hAnsi="Verdana"/>
          <w:b/>
          <w:bCs/>
          <w:sz w:val="20"/>
          <w:szCs w:val="20"/>
          <w:u w:val="single"/>
        </w:rPr>
        <w:t xml:space="preserve">NOTE: The password provided to you will need to </w:t>
      </w:r>
      <w:r w:rsidR="003F19ED" w:rsidRPr="003F19ED">
        <w:rPr>
          <w:rFonts w:ascii="Verdana" w:hAnsi="Verdana"/>
          <w:b/>
          <w:bCs/>
          <w:sz w:val="20"/>
          <w:szCs w:val="20"/>
          <w:u w:val="single"/>
        </w:rPr>
        <w:t xml:space="preserve">be changed once you sign-in for the first time </w:t>
      </w:r>
    </w:p>
    <w:p w14:paraId="6DF82C02" w14:textId="673FF1AD" w:rsidR="00CC5BF8" w:rsidRDefault="00CC5BF8" w:rsidP="00342C80">
      <w:pPr>
        <w:ind w:left="720"/>
        <w:rPr>
          <w:rFonts w:ascii="Verdana" w:hAnsi="Verdana"/>
        </w:rPr>
      </w:pPr>
    </w:p>
    <w:p w14:paraId="1B2760BA" w14:textId="0A6032ED" w:rsidR="00723CEC" w:rsidRDefault="00723CEC" w:rsidP="00342C80">
      <w:pPr>
        <w:ind w:left="720"/>
        <w:rPr>
          <w:rFonts w:ascii="Verdana" w:hAnsi="Verdana"/>
        </w:rPr>
      </w:pPr>
      <w:r>
        <w:rPr>
          <w:noProof/>
        </w:rPr>
        <w:drawing>
          <wp:inline distT="0" distB="0" distL="0" distR="0" wp14:anchorId="799B2D17" wp14:editId="267F0B25">
            <wp:extent cx="5897880" cy="2767965"/>
            <wp:effectExtent l="0" t="0" r="762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6121" w14:textId="3807A14E" w:rsidR="006827C4" w:rsidRDefault="006827C4" w:rsidP="006827C4">
      <w:pPr>
        <w:pStyle w:val="ListParagraph"/>
        <w:numPr>
          <w:ilvl w:val="1"/>
          <w:numId w:val="30"/>
        </w:num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Home page </w:t>
      </w:r>
      <w:r w:rsidR="003B68D5">
        <w:rPr>
          <w:rFonts w:ascii="Verdana" w:hAnsi="Verdana"/>
        </w:rPr>
        <w:t>will appear</w:t>
      </w:r>
      <w:r w:rsidR="00587107">
        <w:rPr>
          <w:rFonts w:ascii="Verdana" w:hAnsi="Verdana"/>
        </w:rPr>
        <w:t xml:space="preserve">.  </w:t>
      </w:r>
      <w:r w:rsidR="009C23BD">
        <w:rPr>
          <w:rFonts w:ascii="Verdana" w:hAnsi="Verdana"/>
        </w:rPr>
        <w:t xml:space="preserve">Select </w:t>
      </w:r>
      <w:r w:rsidR="008158BB">
        <w:rPr>
          <w:rFonts w:ascii="Verdana" w:hAnsi="Verdana"/>
        </w:rPr>
        <w:t xml:space="preserve">tabs to view documents </w:t>
      </w:r>
      <w:r w:rsidR="00CC1C0D">
        <w:rPr>
          <w:rFonts w:ascii="Verdana" w:hAnsi="Verdana"/>
        </w:rPr>
        <w:t xml:space="preserve">or batches.  </w:t>
      </w:r>
    </w:p>
    <w:p w14:paraId="57A00820" w14:textId="61F4517D" w:rsidR="00CC1C0D" w:rsidRDefault="00CC1C0D" w:rsidP="00CC1C0D">
      <w:pPr>
        <w:pStyle w:val="ListParagraph"/>
        <w:ind w:left="1440"/>
        <w:rPr>
          <w:rFonts w:ascii="Verdana" w:hAnsi="Verdana"/>
        </w:rPr>
      </w:pPr>
      <w:r>
        <w:rPr>
          <w:noProof/>
        </w:rPr>
        <w:drawing>
          <wp:inline distT="0" distB="0" distL="0" distR="0" wp14:anchorId="4011BA96" wp14:editId="6163B976">
            <wp:extent cx="5897880" cy="2404997"/>
            <wp:effectExtent l="0" t="0" r="762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4588" cy="240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1773" w14:textId="59673012" w:rsidR="00D86EA0" w:rsidRDefault="00D86EA0" w:rsidP="00CC1C0D">
      <w:pPr>
        <w:pStyle w:val="ListParagraph"/>
        <w:ind w:left="1440"/>
        <w:rPr>
          <w:rFonts w:ascii="Verdana" w:hAnsi="Verdana"/>
        </w:rPr>
      </w:pPr>
    </w:p>
    <w:p w14:paraId="66ABFA47" w14:textId="0049131E" w:rsidR="00706DB0" w:rsidRDefault="00825C6F" w:rsidP="00706DB0">
      <w:pPr>
        <w:pStyle w:val="ListParagraph"/>
        <w:numPr>
          <w:ilvl w:val="1"/>
          <w:numId w:val="30"/>
        </w:numPr>
        <w:rPr>
          <w:rFonts w:ascii="Verdana" w:hAnsi="Verdana"/>
        </w:rPr>
      </w:pPr>
      <w:r>
        <w:rPr>
          <w:rFonts w:ascii="Verdana" w:hAnsi="Verdana"/>
        </w:rPr>
        <w:t>Select the batch tab and the following screen will appear.</w:t>
      </w:r>
    </w:p>
    <w:p w14:paraId="0E6F1242" w14:textId="7C1C5EF3" w:rsidR="00913D49" w:rsidRDefault="00FA7E6F" w:rsidP="000F5EC1">
      <w:pPr>
        <w:pStyle w:val="ListParagraph"/>
        <w:ind w:left="1440"/>
        <w:rPr>
          <w:rFonts w:ascii="Verdana" w:hAnsi="Verdana"/>
        </w:rPr>
      </w:pPr>
      <w:r>
        <w:rPr>
          <w:noProof/>
        </w:rPr>
        <w:drawing>
          <wp:inline distT="0" distB="0" distL="0" distR="0" wp14:anchorId="67737DE5" wp14:editId="4F34CF10">
            <wp:extent cx="5897880" cy="1028700"/>
            <wp:effectExtent l="0" t="0" r="762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D707" w14:textId="13FD95C4" w:rsidR="005714B3" w:rsidRDefault="005714B3" w:rsidP="008D6DD8">
      <w:pPr>
        <w:pStyle w:val="ListParagraph"/>
        <w:ind w:left="2160"/>
      </w:pPr>
    </w:p>
    <w:p w14:paraId="02673508" w14:textId="082D2BA8" w:rsidR="00EA30D8" w:rsidRDefault="005C108F" w:rsidP="000F5EC1">
      <w:pPr>
        <w:pStyle w:val="ListParagraph"/>
        <w:numPr>
          <w:ilvl w:val="1"/>
          <w:numId w:val="30"/>
        </w:numPr>
        <w:rPr>
          <w:rFonts w:ascii="Verdana" w:hAnsi="Verdana"/>
        </w:rPr>
      </w:pPr>
      <w:r>
        <w:rPr>
          <w:rFonts w:ascii="Verdana" w:hAnsi="Verdana"/>
        </w:rPr>
        <w:t>Batches wi</w:t>
      </w:r>
      <w:r w:rsidR="00FD56C8">
        <w:rPr>
          <w:rFonts w:ascii="Verdana" w:hAnsi="Verdana"/>
        </w:rPr>
        <w:t>th</w:t>
      </w:r>
      <w:r>
        <w:rPr>
          <w:rFonts w:ascii="Verdana" w:hAnsi="Verdana"/>
        </w:rPr>
        <w:t xml:space="preserve"> a </w:t>
      </w:r>
      <w:r w:rsidR="00445E2C" w:rsidRPr="00445E2C">
        <w:rPr>
          <w:rFonts w:ascii="Verdana" w:hAnsi="Verdana"/>
          <w:color w:val="00B050"/>
        </w:rPr>
        <w:t>GREEN</w:t>
      </w:r>
      <w:r w:rsidRPr="00445E2C">
        <w:rPr>
          <w:rFonts w:ascii="Verdana" w:hAnsi="Verdana"/>
          <w:color w:val="00B050"/>
        </w:rPr>
        <w:t xml:space="preserve"> </w:t>
      </w:r>
      <w:r>
        <w:rPr>
          <w:rFonts w:ascii="Verdana" w:hAnsi="Verdana"/>
        </w:rPr>
        <w:t>check mark</w:t>
      </w:r>
      <w:r w:rsidR="00716A29">
        <w:rPr>
          <w:rFonts w:ascii="Verdana" w:hAnsi="Verdana"/>
        </w:rPr>
        <w:t xml:space="preserve"> in the batch </w:t>
      </w:r>
      <w:r w:rsidR="002C4C86">
        <w:rPr>
          <w:rFonts w:ascii="Verdana" w:hAnsi="Verdana"/>
        </w:rPr>
        <w:t>column processed</w:t>
      </w:r>
      <w:r>
        <w:rPr>
          <w:rFonts w:ascii="Verdana" w:hAnsi="Verdana"/>
        </w:rPr>
        <w:t xml:space="preserve"> without errors.</w:t>
      </w:r>
    </w:p>
    <w:p w14:paraId="7811A435" w14:textId="1E7C7FED" w:rsidR="00716A29" w:rsidRDefault="00DE33DA" w:rsidP="00A71908">
      <w:pPr>
        <w:ind w:left="1440"/>
        <w:rPr>
          <w:rFonts w:ascii="Verdana" w:hAnsi="Verdana"/>
        </w:rPr>
      </w:pPr>
      <w:r>
        <w:rPr>
          <w:noProof/>
        </w:rPr>
        <w:drawing>
          <wp:inline distT="0" distB="0" distL="0" distR="0" wp14:anchorId="29447793" wp14:editId="5ECFCF35">
            <wp:extent cx="5897880" cy="1095375"/>
            <wp:effectExtent l="0" t="0" r="7620" b="9525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8237" w14:textId="49C72FF4" w:rsidR="00EF14AC" w:rsidRDefault="00EF14AC" w:rsidP="00A71908">
      <w:pPr>
        <w:ind w:left="1440"/>
        <w:rPr>
          <w:rFonts w:ascii="Verdana" w:hAnsi="Verdana"/>
        </w:rPr>
      </w:pPr>
    </w:p>
    <w:p w14:paraId="7987716A" w14:textId="2D40363B" w:rsidR="00EF14AC" w:rsidRDefault="00EF14AC" w:rsidP="00A71908">
      <w:pPr>
        <w:ind w:left="1440"/>
        <w:rPr>
          <w:rFonts w:ascii="Verdana" w:hAnsi="Verdana"/>
        </w:rPr>
      </w:pPr>
    </w:p>
    <w:p w14:paraId="136D349A" w14:textId="25D0EFC9" w:rsidR="00EF14AC" w:rsidRDefault="00EF14AC" w:rsidP="00A71908">
      <w:pPr>
        <w:ind w:left="1440"/>
        <w:rPr>
          <w:rFonts w:ascii="Verdana" w:hAnsi="Verdana"/>
        </w:rPr>
      </w:pPr>
    </w:p>
    <w:p w14:paraId="24E332E5" w14:textId="73D4E0A7" w:rsidR="00A71908" w:rsidRDefault="00A71908" w:rsidP="00A71908">
      <w:pPr>
        <w:pStyle w:val="Heading2"/>
        <w:rPr>
          <w:rFonts w:ascii="Verdana" w:hAnsi="Verdana"/>
        </w:rPr>
      </w:pPr>
      <w:bookmarkStart w:id="5" w:name="_Toc116311595"/>
      <w:r>
        <w:rPr>
          <w:rFonts w:ascii="Verdana" w:hAnsi="Verdana"/>
        </w:rPr>
        <w:lastRenderedPageBreak/>
        <w:t xml:space="preserve">Re-processing a batch in error </w:t>
      </w:r>
      <w:r w:rsidR="003E3A0C" w:rsidRPr="00FB48A0">
        <w:rPr>
          <w:rFonts w:ascii="Verdana" w:hAnsi="Verdana"/>
          <w:sz w:val="16"/>
          <w:szCs w:val="16"/>
        </w:rPr>
        <w:t>(</w:t>
      </w:r>
      <w:r w:rsidR="00654B21" w:rsidRPr="00654B21">
        <w:rPr>
          <w:rFonts w:ascii="Verdana" w:hAnsi="Verdana"/>
          <w:i/>
          <w:iCs w:val="0"/>
          <w:sz w:val="16"/>
          <w:szCs w:val="16"/>
        </w:rPr>
        <w:t>sign in to Chronoscan Web</w:t>
      </w:r>
      <w:r w:rsidR="003E3A0C">
        <w:rPr>
          <w:rFonts w:ascii="Verdana" w:hAnsi="Verdana"/>
          <w:i/>
          <w:iCs w:val="0"/>
          <w:sz w:val="16"/>
          <w:szCs w:val="16"/>
        </w:rPr>
        <w:t xml:space="preserve">, </w:t>
      </w:r>
      <w:r w:rsidR="00654B21" w:rsidRPr="00654B21">
        <w:rPr>
          <w:rFonts w:ascii="Verdana" w:hAnsi="Verdana"/>
          <w:i/>
          <w:iCs w:val="0"/>
          <w:sz w:val="16"/>
          <w:szCs w:val="16"/>
        </w:rPr>
        <w:t>steps in 2.2</w:t>
      </w:r>
      <w:r w:rsidR="003E3A0C">
        <w:rPr>
          <w:rFonts w:ascii="Verdana" w:hAnsi="Verdana"/>
          <w:i/>
          <w:iCs w:val="0"/>
          <w:sz w:val="16"/>
          <w:szCs w:val="16"/>
        </w:rPr>
        <w:t>0</w:t>
      </w:r>
      <w:r w:rsidR="00FB48A0">
        <w:rPr>
          <w:rFonts w:ascii="Verdana" w:hAnsi="Verdana"/>
          <w:i/>
          <w:iCs w:val="0"/>
          <w:sz w:val="16"/>
          <w:szCs w:val="16"/>
        </w:rPr>
        <w:t>)</w:t>
      </w:r>
      <w:r w:rsidR="00654B21" w:rsidRPr="00654B21">
        <w:rPr>
          <w:rFonts w:ascii="Verdana" w:hAnsi="Verdana"/>
          <w:i/>
          <w:iCs w:val="0"/>
          <w:sz w:val="16"/>
          <w:szCs w:val="16"/>
        </w:rPr>
        <w:t xml:space="preserve">  </w:t>
      </w:r>
    </w:p>
    <w:p w14:paraId="3B244FC9" w14:textId="30F7A453" w:rsidR="00A71908" w:rsidRDefault="00692AFE" w:rsidP="002E1717">
      <w:pPr>
        <w:ind w:left="720"/>
        <w:rPr>
          <w:rFonts w:ascii="Verdana" w:hAnsi="Verdana"/>
        </w:rPr>
      </w:pPr>
      <w:r w:rsidRPr="00C80D69">
        <w:rPr>
          <w:rFonts w:ascii="Verdana" w:hAnsi="Verdana"/>
        </w:rPr>
        <w:t xml:space="preserve">Batches with errors can be located on the Batch tab and identified with </w:t>
      </w:r>
      <w:r w:rsidR="00C80D69" w:rsidRPr="00C80D69">
        <w:rPr>
          <w:rFonts w:ascii="Verdana" w:hAnsi="Verdana"/>
        </w:rPr>
        <w:t xml:space="preserve">a </w:t>
      </w:r>
      <w:r w:rsidR="00C80D69" w:rsidRPr="00C80D69">
        <w:rPr>
          <w:rFonts w:ascii="Verdana" w:hAnsi="Verdana"/>
          <w:color w:val="FF0000"/>
        </w:rPr>
        <w:t>RED X</w:t>
      </w:r>
      <w:r w:rsidR="00C80D69" w:rsidRPr="00C80D69">
        <w:rPr>
          <w:rFonts w:ascii="Verdana" w:hAnsi="Verdana"/>
        </w:rPr>
        <w:t xml:space="preserve"> in the batch column </w:t>
      </w:r>
    </w:p>
    <w:p w14:paraId="2767DE25" w14:textId="654D1851" w:rsidR="00EF14AC" w:rsidRDefault="00EF14AC" w:rsidP="002E1717">
      <w:pPr>
        <w:ind w:left="720"/>
        <w:rPr>
          <w:rFonts w:ascii="Verdana" w:hAnsi="Verdana"/>
        </w:rPr>
      </w:pPr>
      <w:r>
        <w:rPr>
          <w:noProof/>
        </w:rPr>
        <w:drawing>
          <wp:inline distT="0" distB="0" distL="0" distR="0" wp14:anchorId="79B37CC2" wp14:editId="1C550BF3">
            <wp:extent cx="5897880" cy="1239520"/>
            <wp:effectExtent l="0" t="0" r="762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C320" w14:textId="070C8B74" w:rsidR="002C4C86" w:rsidRDefault="002C4C86" w:rsidP="002E1717">
      <w:pPr>
        <w:ind w:left="720"/>
        <w:rPr>
          <w:rFonts w:ascii="Verdana" w:hAnsi="Verdana"/>
        </w:rPr>
      </w:pPr>
    </w:p>
    <w:p w14:paraId="4D06F5A6" w14:textId="03AF985F" w:rsidR="003F0BA6" w:rsidRPr="00D43A2A" w:rsidRDefault="00D43A2A" w:rsidP="007B599D">
      <w:pPr>
        <w:pStyle w:val="ListParagraph"/>
        <w:numPr>
          <w:ilvl w:val="0"/>
          <w:numId w:val="30"/>
        </w:numPr>
        <w:ind w:left="1080"/>
        <w:rPr>
          <w:rFonts w:ascii="Verdana" w:hAnsi="Verdana"/>
        </w:rPr>
      </w:pPr>
      <w:r w:rsidRPr="00D43A2A">
        <w:rPr>
          <w:rFonts w:ascii="Verdana" w:hAnsi="Verdana"/>
        </w:rPr>
        <w:t xml:space="preserve">Open indexing window </w:t>
      </w:r>
      <w:r w:rsidR="00BE0364" w:rsidRPr="00D43A2A">
        <w:rPr>
          <w:rFonts w:ascii="Verdana" w:hAnsi="Verdana"/>
        </w:rPr>
        <w:t xml:space="preserve">by clicking the </w:t>
      </w:r>
      <w:r w:rsidR="00BE0364" w:rsidRPr="00D43A2A">
        <w:rPr>
          <w:rFonts w:ascii="Verdana" w:hAnsi="Verdana"/>
          <w:i/>
          <w:iCs/>
        </w:rPr>
        <w:t>O</w:t>
      </w:r>
      <w:r w:rsidR="008B3A8F" w:rsidRPr="00D43A2A">
        <w:rPr>
          <w:rFonts w:ascii="Verdana" w:hAnsi="Verdana"/>
          <w:i/>
          <w:iCs/>
        </w:rPr>
        <w:t xml:space="preserve">pen </w:t>
      </w:r>
      <w:r w:rsidR="00BE0364" w:rsidRPr="00D43A2A">
        <w:rPr>
          <w:rFonts w:ascii="Verdana" w:hAnsi="Verdana"/>
          <w:i/>
          <w:iCs/>
        </w:rPr>
        <w:t>Batch</w:t>
      </w:r>
      <w:r w:rsidR="00BE0364" w:rsidRPr="00D43A2A">
        <w:rPr>
          <w:rFonts w:ascii="Verdana" w:hAnsi="Verdana"/>
        </w:rPr>
        <w:t xml:space="preserve"> button </w:t>
      </w:r>
      <w:r w:rsidR="000F269A">
        <w:rPr>
          <w:noProof/>
        </w:rPr>
        <w:drawing>
          <wp:inline distT="0" distB="0" distL="0" distR="0" wp14:anchorId="5F2CA9A7" wp14:editId="0CCAA69D">
            <wp:extent cx="5897880" cy="1152525"/>
            <wp:effectExtent l="0" t="0" r="7620" b="9525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1982" w14:textId="53EDAA87" w:rsidR="0013312C" w:rsidRDefault="0013312C" w:rsidP="0013312C">
      <w:pPr>
        <w:pStyle w:val="ListParagraph"/>
        <w:ind w:left="1080"/>
        <w:rPr>
          <w:rFonts w:ascii="Verdana" w:hAnsi="Verdana"/>
        </w:rPr>
      </w:pPr>
    </w:p>
    <w:p w14:paraId="7D77FCF2" w14:textId="77777777" w:rsidR="00B7000E" w:rsidRDefault="00B707C2" w:rsidP="00B707C2">
      <w:pPr>
        <w:pStyle w:val="ListParagraph"/>
        <w:numPr>
          <w:ilvl w:val="0"/>
          <w:numId w:val="30"/>
        </w:numPr>
        <w:rPr>
          <w:rFonts w:ascii="Verdana" w:hAnsi="Verdana"/>
        </w:rPr>
      </w:pPr>
      <w:r>
        <w:rPr>
          <w:rFonts w:ascii="Verdana" w:hAnsi="Verdana"/>
        </w:rPr>
        <w:t xml:space="preserve">The indexing </w:t>
      </w:r>
      <w:r w:rsidR="00E43BD7">
        <w:rPr>
          <w:rFonts w:ascii="Verdana" w:hAnsi="Verdana"/>
        </w:rPr>
        <w:t>windows</w:t>
      </w:r>
      <w:r>
        <w:rPr>
          <w:rFonts w:ascii="Verdana" w:hAnsi="Verdana"/>
        </w:rPr>
        <w:t xml:space="preserve"> </w:t>
      </w:r>
      <w:r w:rsidR="00D008E6">
        <w:rPr>
          <w:rFonts w:ascii="Verdana" w:hAnsi="Verdana"/>
        </w:rPr>
        <w:t>allo</w:t>
      </w:r>
      <w:r w:rsidR="00E62B3A">
        <w:rPr>
          <w:rFonts w:ascii="Verdana" w:hAnsi="Verdana"/>
        </w:rPr>
        <w:t>w</w:t>
      </w:r>
      <w:r w:rsidR="00D008E6">
        <w:rPr>
          <w:rFonts w:ascii="Verdana" w:hAnsi="Verdana"/>
        </w:rPr>
        <w:t>s the Indexer R</w:t>
      </w:r>
      <w:r w:rsidR="00E62B3A">
        <w:rPr>
          <w:rFonts w:ascii="Verdana" w:hAnsi="Verdana"/>
        </w:rPr>
        <w:t xml:space="preserve">ole to finish the data capture process by going through the </w:t>
      </w:r>
      <w:r w:rsidR="00E016CE">
        <w:rPr>
          <w:rFonts w:ascii="Verdana" w:hAnsi="Verdana"/>
        </w:rPr>
        <w:t xml:space="preserve">documents where data is missing and keying the </w:t>
      </w:r>
      <w:r w:rsidR="00272504">
        <w:rPr>
          <w:rFonts w:ascii="Verdana" w:hAnsi="Verdana"/>
        </w:rPr>
        <w:t>value in the data entry pan</w:t>
      </w:r>
      <w:r w:rsidR="003F612D">
        <w:rPr>
          <w:rFonts w:ascii="Verdana" w:hAnsi="Verdana"/>
        </w:rPr>
        <w:t>el.</w:t>
      </w:r>
    </w:p>
    <w:p w14:paraId="5FB3D502" w14:textId="1B883679" w:rsidR="00B707C2" w:rsidRDefault="00FE61D0" w:rsidP="00FE61D0">
      <w:pPr>
        <w:ind w:left="1080"/>
        <w:rPr>
          <w:rFonts w:ascii="Verdana" w:hAnsi="Verdana"/>
        </w:rPr>
      </w:pPr>
      <w:r>
        <w:rPr>
          <w:noProof/>
        </w:rPr>
        <w:drawing>
          <wp:inline distT="0" distB="0" distL="0" distR="0" wp14:anchorId="0B3CA400" wp14:editId="2D47189E">
            <wp:extent cx="6019800" cy="2390775"/>
            <wp:effectExtent l="0" t="0" r="0" b="9525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31F" w:rsidRPr="00B7000E">
        <w:rPr>
          <w:rFonts w:ascii="Verdana" w:hAnsi="Verdana"/>
        </w:rPr>
        <w:t xml:space="preserve"> </w:t>
      </w:r>
    </w:p>
    <w:p w14:paraId="539E87F6" w14:textId="0BBE7BEB" w:rsidR="00FE61D0" w:rsidRDefault="00FE61D0" w:rsidP="00FE61D0">
      <w:pPr>
        <w:ind w:left="1080"/>
        <w:rPr>
          <w:rFonts w:ascii="Verdana" w:hAnsi="Verdana"/>
        </w:rPr>
      </w:pPr>
    </w:p>
    <w:p w14:paraId="25A49D12" w14:textId="750345ED" w:rsidR="00FE61D0" w:rsidRDefault="0073048A" w:rsidP="00FE61D0">
      <w:pPr>
        <w:ind w:left="1080"/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67C5E7E6" wp14:editId="2E5E4815">
            <wp:extent cx="400000" cy="400000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3D9">
        <w:rPr>
          <w:rFonts w:ascii="Verdana" w:hAnsi="Verdana"/>
        </w:rPr>
        <w:t xml:space="preserve"> Pre</w:t>
      </w:r>
      <w:r w:rsidR="000C2694">
        <w:rPr>
          <w:rFonts w:ascii="Verdana" w:hAnsi="Verdana"/>
        </w:rPr>
        <w:t xml:space="preserve">ss this option </w:t>
      </w:r>
      <w:r w:rsidR="00751792">
        <w:rPr>
          <w:rFonts w:ascii="Verdana" w:hAnsi="Verdana"/>
        </w:rPr>
        <w:t xml:space="preserve">to set status to </w:t>
      </w:r>
      <w:r w:rsidR="00751792" w:rsidRPr="004F3986">
        <w:rPr>
          <w:rFonts w:ascii="Verdana" w:hAnsi="Verdana"/>
          <w:i/>
          <w:iCs/>
        </w:rPr>
        <w:t>Needs Validation</w:t>
      </w:r>
      <w:r w:rsidR="000C2694">
        <w:rPr>
          <w:rFonts w:ascii="Verdana" w:hAnsi="Verdana"/>
        </w:rPr>
        <w:t xml:space="preserve"> </w:t>
      </w:r>
      <w:r w:rsidR="004F3986">
        <w:rPr>
          <w:rFonts w:ascii="Verdana" w:hAnsi="Verdana"/>
        </w:rPr>
        <w:t xml:space="preserve">in </w:t>
      </w:r>
      <w:r w:rsidR="000C2694">
        <w:rPr>
          <w:rFonts w:ascii="Verdana" w:hAnsi="Verdana"/>
        </w:rPr>
        <w:t xml:space="preserve">the Data </w:t>
      </w:r>
      <w:r w:rsidR="00E91499">
        <w:rPr>
          <w:rFonts w:ascii="Verdana" w:hAnsi="Verdana"/>
        </w:rPr>
        <w:t>Panel</w:t>
      </w:r>
    </w:p>
    <w:p w14:paraId="19E65F9E" w14:textId="6585FDC6" w:rsidR="000C2694" w:rsidRDefault="000C2694" w:rsidP="00FE61D0">
      <w:pPr>
        <w:ind w:left="1080"/>
        <w:rPr>
          <w:rFonts w:ascii="Verdana" w:hAnsi="Verdana"/>
        </w:rPr>
      </w:pPr>
    </w:p>
    <w:p w14:paraId="606575F6" w14:textId="5E0A2C93" w:rsidR="00E91499" w:rsidRDefault="00E91499" w:rsidP="00FE61D0">
      <w:pPr>
        <w:ind w:left="1080"/>
        <w:rPr>
          <w:rFonts w:ascii="Verdana" w:hAnsi="Verdana"/>
        </w:rPr>
      </w:pPr>
      <w:r>
        <w:rPr>
          <w:noProof/>
        </w:rPr>
        <w:drawing>
          <wp:inline distT="0" distB="0" distL="0" distR="0" wp14:anchorId="1F0E1082" wp14:editId="799C1939">
            <wp:extent cx="400000" cy="400000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</w:rPr>
        <w:t xml:space="preserve"> Enter the missing information </w:t>
      </w:r>
    </w:p>
    <w:p w14:paraId="475CF452" w14:textId="5415BD5D" w:rsidR="00057915" w:rsidRDefault="00057915" w:rsidP="00FE61D0">
      <w:pPr>
        <w:ind w:left="1080"/>
        <w:rPr>
          <w:rFonts w:ascii="Verdana" w:hAnsi="Verdana"/>
        </w:rPr>
      </w:pPr>
    </w:p>
    <w:p w14:paraId="610E6EE0" w14:textId="6B3406D9" w:rsidR="00057915" w:rsidRDefault="00057915" w:rsidP="00FE61D0">
      <w:pPr>
        <w:ind w:left="1080"/>
        <w:rPr>
          <w:rFonts w:ascii="Verdana" w:hAnsi="Verdana"/>
        </w:rPr>
      </w:pPr>
      <w:r>
        <w:rPr>
          <w:noProof/>
        </w:rPr>
        <w:drawing>
          <wp:inline distT="0" distB="0" distL="0" distR="0" wp14:anchorId="7CCF994E" wp14:editId="43394713">
            <wp:extent cx="400000" cy="400000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D5B">
        <w:rPr>
          <w:rFonts w:ascii="Verdana" w:hAnsi="Verdana"/>
        </w:rPr>
        <w:t xml:space="preserve"> Press </w:t>
      </w:r>
      <w:r w:rsidR="00C64C4B">
        <w:rPr>
          <w:rFonts w:ascii="Verdana" w:hAnsi="Verdana"/>
        </w:rPr>
        <w:t>Finishing indexing</w:t>
      </w:r>
      <w:r w:rsidR="004F3986">
        <w:rPr>
          <w:rFonts w:ascii="Verdana" w:hAnsi="Verdana"/>
        </w:rPr>
        <w:t xml:space="preserve"> &amp; go to next batch</w:t>
      </w:r>
      <w:r w:rsidR="00056D5B">
        <w:rPr>
          <w:rFonts w:ascii="Verdana" w:hAnsi="Verdana"/>
        </w:rPr>
        <w:t>, the</w:t>
      </w:r>
      <w:r w:rsidR="00997C4B">
        <w:rPr>
          <w:rFonts w:ascii="Verdana" w:hAnsi="Verdana"/>
        </w:rPr>
        <w:t xml:space="preserve">n </w:t>
      </w:r>
      <w:r w:rsidR="00D060A6">
        <w:rPr>
          <w:rFonts w:ascii="Verdana" w:hAnsi="Verdana"/>
        </w:rPr>
        <w:t xml:space="preserve">select </w:t>
      </w:r>
      <w:r w:rsidR="00997C4B">
        <w:rPr>
          <w:rFonts w:ascii="Verdana" w:hAnsi="Verdana"/>
        </w:rPr>
        <w:t>finish and exit</w:t>
      </w:r>
      <w:r w:rsidR="00056D5B">
        <w:rPr>
          <w:rFonts w:ascii="Verdana" w:hAnsi="Verdana"/>
        </w:rPr>
        <w:t xml:space="preserve"> </w:t>
      </w:r>
    </w:p>
    <w:p w14:paraId="673D92DB" w14:textId="24164BA7" w:rsidR="00DF5614" w:rsidRDefault="00DF5614" w:rsidP="00FE61D0">
      <w:pPr>
        <w:ind w:left="1080"/>
        <w:rPr>
          <w:rFonts w:ascii="Verdana" w:hAnsi="Verdana"/>
        </w:rPr>
      </w:pPr>
      <w:r>
        <w:rPr>
          <w:rFonts w:ascii="Verdana" w:hAnsi="Verdana"/>
        </w:rPr>
        <w:tab/>
      </w:r>
      <w:r w:rsidR="00997C4B">
        <w:rPr>
          <w:noProof/>
        </w:rPr>
        <w:drawing>
          <wp:inline distT="0" distB="0" distL="0" distR="0" wp14:anchorId="3168DF4A" wp14:editId="59156025">
            <wp:extent cx="4246880" cy="2105025"/>
            <wp:effectExtent l="0" t="0" r="1270" b="952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7341" cy="210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01D7" w14:textId="1B9AB723" w:rsidR="00997C4B" w:rsidRDefault="00997C4B" w:rsidP="00FE61D0">
      <w:pPr>
        <w:ind w:left="1080"/>
        <w:rPr>
          <w:rFonts w:ascii="Verdana" w:hAnsi="Verdana"/>
        </w:rPr>
      </w:pPr>
    </w:p>
    <w:p w14:paraId="197083E6" w14:textId="736290B9" w:rsidR="006D6738" w:rsidRDefault="00E7064F" w:rsidP="00FE61D0">
      <w:pPr>
        <w:ind w:left="1080"/>
        <w:rPr>
          <w:rFonts w:ascii="Verdana" w:hAnsi="Verdana"/>
        </w:rPr>
      </w:pPr>
      <w:r>
        <w:rPr>
          <w:noProof/>
        </w:rPr>
        <w:drawing>
          <wp:inline distT="0" distB="0" distL="0" distR="0" wp14:anchorId="3014EB62" wp14:editId="2D96CA3F">
            <wp:extent cx="400000" cy="400000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</w:rPr>
        <w:t xml:space="preserve">Press the Back button to return to Batch </w:t>
      </w:r>
      <w:r w:rsidR="008C2147">
        <w:rPr>
          <w:rFonts w:ascii="Verdana" w:hAnsi="Verdana"/>
        </w:rPr>
        <w:t xml:space="preserve">tab </w:t>
      </w:r>
    </w:p>
    <w:p w14:paraId="2756F242" w14:textId="77777777" w:rsidR="00053073" w:rsidRDefault="00053073" w:rsidP="00FE61D0">
      <w:pPr>
        <w:ind w:left="1080"/>
        <w:rPr>
          <w:rFonts w:ascii="Verdana" w:hAnsi="Verdana"/>
        </w:rPr>
      </w:pPr>
    </w:p>
    <w:p w14:paraId="1F7DF1AA" w14:textId="14C85E74" w:rsidR="00F75ECB" w:rsidRDefault="00053073" w:rsidP="00FE61D0">
      <w:pPr>
        <w:ind w:left="1080"/>
        <w:rPr>
          <w:rFonts w:ascii="Verdana" w:hAnsi="Verdana"/>
        </w:rPr>
      </w:pPr>
      <w:r>
        <w:rPr>
          <w:noProof/>
        </w:rPr>
        <w:drawing>
          <wp:inline distT="0" distB="0" distL="0" distR="0" wp14:anchorId="3CD48205" wp14:editId="3F8CD35B">
            <wp:extent cx="400000" cy="400000"/>
            <wp:effectExtent l="0" t="0" r="63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9D">
        <w:rPr>
          <w:rFonts w:ascii="Verdana" w:hAnsi="Verdana"/>
        </w:rPr>
        <w:t>Batch has a GREEN check mark</w:t>
      </w:r>
      <w:r w:rsidR="00DB30D7">
        <w:rPr>
          <w:rFonts w:ascii="Verdana" w:hAnsi="Verdana"/>
        </w:rPr>
        <w:t xml:space="preserve">.  </w:t>
      </w:r>
      <w:r w:rsidR="00D060A6">
        <w:rPr>
          <w:rFonts w:ascii="Verdana" w:hAnsi="Verdana"/>
        </w:rPr>
        <w:t xml:space="preserve">Repeat steps for </w:t>
      </w:r>
      <w:r w:rsidR="00482E7E">
        <w:rPr>
          <w:rFonts w:ascii="Verdana" w:hAnsi="Verdana"/>
        </w:rPr>
        <w:t>batch error</w:t>
      </w:r>
      <w:r w:rsidR="00D04C81">
        <w:rPr>
          <w:rFonts w:ascii="Verdana" w:hAnsi="Verdana"/>
        </w:rPr>
        <w:t xml:space="preserve"> </w:t>
      </w:r>
    </w:p>
    <w:p w14:paraId="6C77F135" w14:textId="68C02AD3" w:rsidR="008C2147" w:rsidRDefault="008C2147" w:rsidP="00FE61D0">
      <w:pPr>
        <w:ind w:left="1080"/>
        <w:rPr>
          <w:rFonts w:ascii="Verdana" w:hAnsi="Verdana"/>
        </w:rPr>
      </w:pPr>
    </w:p>
    <w:p w14:paraId="2F37DF82" w14:textId="39910725" w:rsidR="00F75ECB" w:rsidRDefault="00F75ECB" w:rsidP="00FE61D0">
      <w:pPr>
        <w:ind w:left="1080"/>
        <w:rPr>
          <w:rFonts w:ascii="Verdana" w:hAnsi="Verdana"/>
        </w:rPr>
      </w:pPr>
      <w:r>
        <w:rPr>
          <w:noProof/>
        </w:rPr>
        <w:drawing>
          <wp:inline distT="0" distB="0" distL="0" distR="0" wp14:anchorId="0BDFF411" wp14:editId="1E6246B9">
            <wp:extent cx="5897880" cy="921385"/>
            <wp:effectExtent l="0" t="0" r="762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EF16" w14:textId="77777777" w:rsidR="00D04C81" w:rsidRPr="00B7000E" w:rsidRDefault="00D04C81" w:rsidP="00FE61D0">
      <w:pPr>
        <w:ind w:left="1080"/>
        <w:rPr>
          <w:rFonts w:ascii="Verdana" w:hAnsi="Verdana"/>
        </w:rPr>
      </w:pPr>
    </w:p>
    <w:p w14:paraId="64BD47BA" w14:textId="4726F81E" w:rsidR="000D0863" w:rsidRDefault="001468DE" w:rsidP="00B46481">
      <w:pPr>
        <w:pStyle w:val="Heading2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Understanding the </w:t>
      </w:r>
      <w:r w:rsidR="00DC4106">
        <w:rPr>
          <w:rFonts w:ascii="Verdana" w:hAnsi="Verdana"/>
        </w:rPr>
        <w:t>Tab options</w:t>
      </w:r>
      <w:bookmarkEnd w:id="5"/>
      <w:r w:rsidR="00DC4106">
        <w:rPr>
          <w:rFonts w:ascii="Verdana" w:hAnsi="Verdana"/>
        </w:rPr>
        <w:t>.</w:t>
      </w:r>
    </w:p>
    <w:p w14:paraId="5E17AD0A" w14:textId="77777777" w:rsidR="00DC4106" w:rsidRDefault="00DC4106" w:rsidP="00DC4106">
      <w:pPr>
        <w:pStyle w:val="ListParagraph"/>
        <w:ind w:left="2160"/>
        <w:rPr>
          <w:rFonts w:ascii="Verdana" w:hAnsi="Verdana"/>
        </w:rPr>
      </w:pPr>
    </w:p>
    <w:p w14:paraId="4D5630AC" w14:textId="77777777" w:rsidR="00DC4106" w:rsidRDefault="000307C9" w:rsidP="000307C9">
      <w:pPr>
        <w:pStyle w:val="ListParagraph"/>
        <w:ind w:left="0"/>
      </w:pPr>
      <w:hyperlink r:id="rId26" w:history="1">
        <w:r w:rsidR="00DC4106">
          <w:rPr>
            <w:rStyle w:val="Hyperlink"/>
          </w:rPr>
          <w:t>6.3. Documents Tab (chronoscan.org)</w:t>
        </w:r>
      </w:hyperlink>
    </w:p>
    <w:p w14:paraId="6BB61164" w14:textId="6C12A0A1" w:rsidR="006827C4" w:rsidRPr="006827C4" w:rsidRDefault="00DC4106" w:rsidP="006827C4">
      <w:r>
        <w:rPr>
          <w:noProof/>
        </w:rPr>
        <w:drawing>
          <wp:inline distT="0" distB="0" distL="0" distR="0" wp14:anchorId="21A93321" wp14:editId="120F70A3">
            <wp:extent cx="5897880" cy="1295400"/>
            <wp:effectExtent l="0" t="0" r="762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F1D4" w14:textId="295B5D0F" w:rsidR="00BE5B2A" w:rsidRPr="009342D1" w:rsidRDefault="00BE5B2A" w:rsidP="00B20402">
      <w:pPr>
        <w:ind w:left="720"/>
        <w:rPr>
          <w:rFonts w:ascii="Verdana" w:hAnsi="Verdana"/>
        </w:rPr>
      </w:pPr>
    </w:p>
    <w:sectPr w:rsidR="00BE5B2A" w:rsidRPr="009342D1" w:rsidSect="00EF1BC5">
      <w:headerReference w:type="default" r:id="rId28"/>
      <w:footerReference w:type="default" r:id="rId29"/>
      <w:headerReference w:type="first" r:id="rId30"/>
      <w:type w:val="continuous"/>
      <w:pgSz w:w="12240" w:h="15840"/>
      <w:pgMar w:top="1440" w:right="1800" w:bottom="1620" w:left="1152" w:header="720" w:footer="720" w:gutter="0"/>
      <w:cols w:space="720" w:equalWidth="0">
        <w:col w:w="9288"/>
      </w:cols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3AD6A" w14:textId="77777777" w:rsidR="00882E83" w:rsidRDefault="00882E83">
      <w:r>
        <w:separator/>
      </w:r>
    </w:p>
  </w:endnote>
  <w:endnote w:type="continuationSeparator" w:id="0">
    <w:p w14:paraId="6382EEE1" w14:textId="77777777" w:rsidR="00882E83" w:rsidRDefault="00882E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2579A" w14:textId="77777777" w:rsidR="000D0863" w:rsidRDefault="000D0863">
    <w:pPr>
      <w:pStyle w:val="Footer"/>
    </w:pP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044312">
      <w:rPr>
        <w:noProof/>
      </w:rPr>
      <w:t>1</w:t>
    </w:r>
    <w:r>
      <w:fldChar w:fldCharType="end"/>
    </w:r>
    <w:r>
      <w:t xml:space="preserve"> of </w:t>
    </w:r>
    <w:r w:rsidR="000307C9">
      <w:fldChar w:fldCharType="begin"/>
    </w:r>
    <w:r w:rsidR="000307C9">
      <w:instrText xml:space="preserve"> NUMPAGES  \* MERGEFORMAT </w:instrText>
    </w:r>
    <w:r w:rsidR="000307C9">
      <w:fldChar w:fldCharType="separate"/>
    </w:r>
    <w:r w:rsidR="00A4645B">
      <w:rPr>
        <w:noProof/>
      </w:rPr>
      <w:t>9</w:t>
    </w:r>
    <w:r w:rsidR="000307C9">
      <w:rPr>
        <w:noProof/>
      </w:rPr>
      <w:fldChar w:fldCharType="end"/>
    </w:r>
  </w:p>
  <w:p w14:paraId="3D576A70" w14:textId="77777777" w:rsidR="000D0863" w:rsidRDefault="000D08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1883D" w14:textId="77777777" w:rsidR="00882E83" w:rsidRDefault="00882E83">
      <w:r>
        <w:separator/>
      </w:r>
    </w:p>
  </w:footnote>
  <w:footnote w:type="continuationSeparator" w:id="0">
    <w:p w14:paraId="35EA51A6" w14:textId="77777777" w:rsidR="00882E83" w:rsidRDefault="00882E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3C76A" w14:textId="77777777" w:rsidR="0022283C" w:rsidRDefault="0022283C" w:rsidP="0022283C"/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7038"/>
      <w:gridCol w:w="2520"/>
    </w:tblGrid>
    <w:tr w:rsidR="00EF1BC5" w14:paraId="002A64BD" w14:textId="77777777" w:rsidTr="00C54BFB">
      <w:tc>
        <w:tcPr>
          <w:tcW w:w="7038" w:type="dxa"/>
        </w:tcPr>
        <w:p w14:paraId="3CBE539D" w14:textId="770724B1" w:rsidR="00EF1BC5" w:rsidRDefault="0082236C" w:rsidP="00EF1BC5">
          <w:r>
            <w:t>Scan</w:t>
          </w:r>
          <w:r w:rsidR="00B22B26">
            <w:t>ning and Re-processing Documents with Chronoscan</w:t>
          </w:r>
        </w:p>
      </w:tc>
      <w:tc>
        <w:tcPr>
          <w:tcW w:w="2520" w:type="dxa"/>
        </w:tcPr>
        <w:p w14:paraId="6C9A8D44" w14:textId="77777777" w:rsidR="00EF1BC5" w:rsidRDefault="00EF1BC5" w:rsidP="00EF1BC5">
          <w:pPr>
            <w:tabs>
              <w:tab w:val="left" w:pos="1135"/>
            </w:tabs>
            <w:spacing w:before="40"/>
            <w:ind w:right="68"/>
          </w:pPr>
          <w:r>
            <w:t>Version: 1.0</w:t>
          </w:r>
        </w:p>
      </w:tc>
    </w:tr>
    <w:tr w:rsidR="00EF1BC5" w14:paraId="1CF1D14F" w14:textId="77777777" w:rsidTr="00C54BFB">
      <w:tc>
        <w:tcPr>
          <w:tcW w:w="7038" w:type="dxa"/>
        </w:tcPr>
        <w:p w14:paraId="75676406" w14:textId="58562517" w:rsidR="00EF1BC5" w:rsidRPr="005812C4" w:rsidRDefault="0082236C" w:rsidP="00EF1BC5">
          <w:pPr>
            <w:rPr>
              <w:b/>
            </w:rPr>
          </w:pPr>
          <w:r>
            <w:rPr>
              <w:b/>
            </w:rPr>
            <w:t>How to…</w:t>
          </w:r>
          <w:r w:rsidR="00EF1BC5">
            <w:rPr>
              <w:b/>
            </w:rPr>
            <w:t xml:space="preserve"> </w:t>
          </w:r>
        </w:p>
      </w:tc>
      <w:tc>
        <w:tcPr>
          <w:tcW w:w="2520" w:type="dxa"/>
        </w:tcPr>
        <w:p w14:paraId="1A753152" w14:textId="56E4C06B" w:rsidR="00EF1BC5" w:rsidRDefault="00EF1BC5" w:rsidP="00EF1BC5">
          <w:r>
            <w:t xml:space="preserve">Date:  </w:t>
          </w:r>
          <w:r>
            <w:fldChar w:fldCharType="begin"/>
          </w:r>
          <w:r>
            <w:instrText xml:space="preserve"> DATE \@ "dd MMMM, yyyy" </w:instrText>
          </w:r>
          <w:r>
            <w:fldChar w:fldCharType="separate"/>
          </w:r>
          <w:r w:rsidR="00275112">
            <w:rPr>
              <w:noProof/>
            </w:rPr>
            <w:t>12 October, 2022</w:t>
          </w:r>
          <w:r>
            <w:rPr>
              <w:noProof/>
            </w:rPr>
            <w:fldChar w:fldCharType="end"/>
          </w:r>
        </w:p>
      </w:tc>
    </w:tr>
  </w:tbl>
  <w:p w14:paraId="3DB61D60" w14:textId="0AA6D176" w:rsidR="0022283C" w:rsidRDefault="0022283C" w:rsidP="0022283C">
    <w:pPr>
      <w:pBdr>
        <w:top w:val="single" w:sz="6" w:space="9" w:color="auto"/>
      </w:pBdr>
      <w:jc w:val="center"/>
    </w:pPr>
  </w:p>
  <w:p w14:paraId="367EFBE5" w14:textId="77777777" w:rsidR="000D0863" w:rsidRDefault="000D0863" w:rsidP="0022283C">
    <w:pPr>
      <w:pStyle w:val="Header"/>
      <w:jc w:val="center"/>
    </w:pPr>
  </w:p>
  <w:p w14:paraId="74BA1C8E" w14:textId="2C612B4A" w:rsidR="000D0863" w:rsidRDefault="000D0863">
    <w:pPr>
      <w:pStyle w:val="Header"/>
      <w:spacing w:line="120" w:lineRule="exact"/>
      <w:rPr>
        <w:b/>
        <w:sz w:val="32"/>
      </w:rPr>
    </w:pPr>
    <w:r>
      <w:rPr>
        <w:b/>
        <w:sz w:val="16"/>
      </w:rPr>
      <w:t xml:space="preserve"> </w:t>
    </w:r>
  </w:p>
  <w:p w14:paraId="22E6712B" w14:textId="77777777" w:rsidR="000D0863" w:rsidRDefault="000D0863">
    <w:pPr>
      <w:pStyle w:val="Header"/>
      <w:rPr>
        <w:b/>
        <w:sz w:val="16"/>
      </w:rPr>
    </w:pPr>
  </w:p>
  <w:p w14:paraId="7D904294" w14:textId="77777777" w:rsidR="000D0863" w:rsidRDefault="000D08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2CE9A" w14:textId="4532F06F" w:rsidR="00B22B26" w:rsidRPr="00A078FF" w:rsidRDefault="00A078FF" w:rsidP="00A078FF">
    <w:pPr>
      <w:pStyle w:val="Header"/>
    </w:pPr>
    <w:r>
      <w:rPr>
        <w:noProof/>
      </w:rPr>
      <w:drawing>
        <wp:inline distT="0" distB="0" distL="0" distR="0" wp14:anchorId="4E3EB4EE" wp14:editId="56AFE9CC">
          <wp:extent cx="5629410" cy="1490345"/>
          <wp:effectExtent l="0" t="0" r="0" b="0"/>
          <wp:docPr id="1" name="Picture 1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78313" cy="15032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650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1F742A"/>
    <w:multiLevelType w:val="hybridMultilevel"/>
    <w:tmpl w:val="81F079B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2410F9"/>
    <w:multiLevelType w:val="hybridMultilevel"/>
    <w:tmpl w:val="5EE4A9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D222F2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E8A5267"/>
    <w:multiLevelType w:val="multilevel"/>
    <w:tmpl w:val="FAD67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D7653C"/>
    <w:multiLevelType w:val="hybridMultilevel"/>
    <w:tmpl w:val="E71E011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7461EA"/>
    <w:multiLevelType w:val="hybridMultilevel"/>
    <w:tmpl w:val="49B059A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77E90"/>
    <w:multiLevelType w:val="hybridMultilevel"/>
    <w:tmpl w:val="5B7E518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7A62E0"/>
    <w:multiLevelType w:val="hybridMultilevel"/>
    <w:tmpl w:val="FDAA10D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B85853"/>
    <w:multiLevelType w:val="hybridMultilevel"/>
    <w:tmpl w:val="8398C65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526034"/>
    <w:multiLevelType w:val="hybridMultilevel"/>
    <w:tmpl w:val="CC2A19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616DE"/>
    <w:multiLevelType w:val="hybridMultilevel"/>
    <w:tmpl w:val="03F4283C"/>
    <w:lvl w:ilvl="0" w:tplc="04090001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5"/>
        </w:tabs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5"/>
        </w:tabs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5"/>
        </w:tabs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5"/>
        </w:tabs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38BD6ADD"/>
    <w:multiLevelType w:val="multilevel"/>
    <w:tmpl w:val="EB70E4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600" w:hanging="1440"/>
      </w:pPr>
      <w:rPr>
        <w:rFonts w:hint="default"/>
      </w:rPr>
    </w:lvl>
  </w:abstractNum>
  <w:abstractNum w:abstractNumId="13" w15:restartNumberingAfterBreak="0">
    <w:nsid w:val="38FC690B"/>
    <w:multiLevelType w:val="hybridMultilevel"/>
    <w:tmpl w:val="1E7AA80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94248E2"/>
    <w:multiLevelType w:val="hybridMultilevel"/>
    <w:tmpl w:val="73202C8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B306B1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6" w15:restartNumberingAfterBreak="0">
    <w:nsid w:val="3C205CB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48385FFD"/>
    <w:multiLevelType w:val="hybridMultilevel"/>
    <w:tmpl w:val="869EE5B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BC4609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4E33386C"/>
    <w:multiLevelType w:val="hybridMultilevel"/>
    <w:tmpl w:val="8AC6664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1113716"/>
    <w:multiLevelType w:val="multilevel"/>
    <w:tmpl w:val="149E4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600" w:hanging="1440"/>
      </w:pPr>
      <w:rPr>
        <w:rFonts w:hint="default"/>
      </w:rPr>
    </w:lvl>
  </w:abstractNum>
  <w:abstractNum w:abstractNumId="21" w15:restartNumberingAfterBreak="0">
    <w:nsid w:val="520D11F9"/>
    <w:multiLevelType w:val="multilevel"/>
    <w:tmpl w:val="EB70E4DC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600" w:hanging="1440"/>
      </w:pPr>
      <w:rPr>
        <w:rFonts w:hint="default"/>
      </w:rPr>
    </w:lvl>
  </w:abstractNum>
  <w:abstractNum w:abstractNumId="22" w15:restartNumberingAfterBreak="0">
    <w:nsid w:val="541C0203"/>
    <w:multiLevelType w:val="multilevel"/>
    <w:tmpl w:val="DCB83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600" w:hanging="1440"/>
      </w:pPr>
      <w:rPr>
        <w:rFonts w:hint="default"/>
      </w:rPr>
    </w:lvl>
  </w:abstractNum>
  <w:abstractNum w:abstractNumId="23" w15:restartNumberingAfterBreak="0">
    <w:nsid w:val="56F81D8D"/>
    <w:multiLevelType w:val="hybridMultilevel"/>
    <w:tmpl w:val="DE44599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AC20F3"/>
    <w:multiLevelType w:val="multilevel"/>
    <w:tmpl w:val="193A1D70"/>
    <w:lvl w:ilvl="0">
      <w:start w:val="3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5" w15:restartNumberingAfterBreak="0">
    <w:nsid w:val="6A760C61"/>
    <w:multiLevelType w:val="multilevel"/>
    <w:tmpl w:val="193A1D70"/>
    <w:lvl w:ilvl="0">
      <w:start w:val="3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6" w15:restartNumberingAfterBreak="0">
    <w:nsid w:val="6C1648E1"/>
    <w:multiLevelType w:val="hybridMultilevel"/>
    <w:tmpl w:val="4BC2A8D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E317FD"/>
    <w:multiLevelType w:val="hybridMultilevel"/>
    <w:tmpl w:val="0B8C4EE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37353D2"/>
    <w:multiLevelType w:val="hybridMultilevel"/>
    <w:tmpl w:val="D18689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2914AF"/>
    <w:multiLevelType w:val="multilevel"/>
    <w:tmpl w:val="7FA211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600" w:hanging="1440"/>
      </w:pPr>
      <w:rPr>
        <w:rFonts w:hint="default"/>
      </w:rPr>
    </w:lvl>
  </w:abstractNum>
  <w:num w:numId="1" w16cid:durableId="6298345">
    <w:abstractNumId w:val="3"/>
  </w:num>
  <w:num w:numId="2" w16cid:durableId="463502237">
    <w:abstractNumId w:val="18"/>
  </w:num>
  <w:num w:numId="3" w16cid:durableId="2026201861">
    <w:abstractNumId w:val="16"/>
  </w:num>
  <w:num w:numId="4" w16cid:durableId="2141611582">
    <w:abstractNumId w:val="0"/>
  </w:num>
  <w:num w:numId="5" w16cid:durableId="572399657">
    <w:abstractNumId w:val="15"/>
  </w:num>
  <w:num w:numId="6" w16cid:durableId="1860317774">
    <w:abstractNumId w:val="21"/>
  </w:num>
  <w:num w:numId="7" w16cid:durableId="552692117">
    <w:abstractNumId w:val="22"/>
  </w:num>
  <w:num w:numId="8" w16cid:durableId="1304506355">
    <w:abstractNumId w:val="29"/>
  </w:num>
  <w:num w:numId="9" w16cid:durableId="1224101481">
    <w:abstractNumId w:val="20"/>
  </w:num>
  <w:num w:numId="10" w16cid:durableId="1338651290">
    <w:abstractNumId w:val="11"/>
  </w:num>
  <w:num w:numId="11" w16cid:durableId="1844469303">
    <w:abstractNumId w:val="26"/>
  </w:num>
  <w:num w:numId="12" w16cid:durableId="471800316">
    <w:abstractNumId w:val="10"/>
  </w:num>
  <w:num w:numId="13" w16cid:durableId="481048041">
    <w:abstractNumId w:val="23"/>
  </w:num>
  <w:num w:numId="14" w16cid:durableId="1640107106">
    <w:abstractNumId w:val="28"/>
  </w:num>
  <w:num w:numId="15" w16cid:durableId="1223830803">
    <w:abstractNumId w:val="12"/>
  </w:num>
  <w:num w:numId="16" w16cid:durableId="1699893885">
    <w:abstractNumId w:val="6"/>
  </w:num>
  <w:num w:numId="17" w16cid:durableId="1268780397">
    <w:abstractNumId w:val="4"/>
  </w:num>
  <w:num w:numId="18" w16cid:durableId="1045521886">
    <w:abstractNumId w:val="25"/>
  </w:num>
  <w:num w:numId="19" w16cid:durableId="1161383039">
    <w:abstractNumId w:val="24"/>
  </w:num>
  <w:num w:numId="20" w16cid:durableId="1801264408">
    <w:abstractNumId w:val="13"/>
  </w:num>
  <w:num w:numId="21" w16cid:durableId="1679574519">
    <w:abstractNumId w:val="5"/>
  </w:num>
  <w:num w:numId="22" w16cid:durableId="1419985082">
    <w:abstractNumId w:val="27"/>
  </w:num>
  <w:num w:numId="23" w16cid:durableId="1457601269">
    <w:abstractNumId w:val="14"/>
  </w:num>
  <w:num w:numId="24" w16cid:durableId="88162720">
    <w:abstractNumId w:val="17"/>
  </w:num>
  <w:num w:numId="25" w16cid:durableId="1517883976">
    <w:abstractNumId w:val="1"/>
  </w:num>
  <w:num w:numId="26" w16cid:durableId="1967469919">
    <w:abstractNumId w:val="9"/>
  </w:num>
  <w:num w:numId="27" w16cid:durableId="1143962972">
    <w:abstractNumId w:val="19"/>
  </w:num>
  <w:num w:numId="28" w16cid:durableId="335037110">
    <w:abstractNumId w:val="8"/>
  </w:num>
  <w:num w:numId="29" w16cid:durableId="225338421">
    <w:abstractNumId w:val="7"/>
  </w:num>
  <w:num w:numId="30" w16cid:durableId="165752044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1E2"/>
    <w:rsid w:val="00002730"/>
    <w:rsid w:val="000031E5"/>
    <w:rsid w:val="000037B4"/>
    <w:rsid w:val="0002248C"/>
    <w:rsid w:val="00024A74"/>
    <w:rsid w:val="00025619"/>
    <w:rsid w:val="0002666E"/>
    <w:rsid w:val="000307C9"/>
    <w:rsid w:val="000343D4"/>
    <w:rsid w:val="00036165"/>
    <w:rsid w:val="00044312"/>
    <w:rsid w:val="000466E6"/>
    <w:rsid w:val="00047674"/>
    <w:rsid w:val="000510CB"/>
    <w:rsid w:val="00053073"/>
    <w:rsid w:val="00056D5B"/>
    <w:rsid w:val="00057915"/>
    <w:rsid w:val="00062492"/>
    <w:rsid w:val="0006471C"/>
    <w:rsid w:val="000672FF"/>
    <w:rsid w:val="000752C6"/>
    <w:rsid w:val="00075705"/>
    <w:rsid w:val="00075DAC"/>
    <w:rsid w:val="00080A5C"/>
    <w:rsid w:val="00086936"/>
    <w:rsid w:val="000A584A"/>
    <w:rsid w:val="000B1CF6"/>
    <w:rsid w:val="000B2520"/>
    <w:rsid w:val="000B5AED"/>
    <w:rsid w:val="000C2694"/>
    <w:rsid w:val="000D0863"/>
    <w:rsid w:val="000F269A"/>
    <w:rsid w:val="000F5EC1"/>
    <w:rsid w:val="00102D16"/>
    <w:rsid w:val="0011703A"/>
    <w:rsid w:val="00125BEE"/>
    <w:rsid w:val="001302FF"/>
    <w:rsid w:val="001313EF"/>
    <w:rsid w:val="0013312C"/>
    <w:rsid w:val="001424B0"/>
    <w:rsid w:val="0014667D"/>
    <w:rsid w:val="001468DE"/>
    <w:rsid w:val="00147AC4"/>
    <w:rsid w:val="00150280"/>
    <w:rsid w:val="0016114E"/>
    <w:rsid w:val="00166B99"/>
    <w:rsid w:val="0019159A"/>
    <w:rsid w:val="00191E4D"/>
    <w:rsid w:val="001939E0"/>
    <w:rsid w:val="001B0E31"/>
    <w:rsid w:val="001B34FA"/>
    <w:rsid w:val="001C4EC9"/>
    <w:rsid w:val="001D1E65"/>
    <w:rsid w:val="001D7730"/>
    <w:rsid w:val="001F583B"/>
    <w:rsid w:val="00205E0D"/>
    <w:rsid w:val="00207FAB"/>
    <w:rsid w:val="002163F9"/>
    <w:rsid w:val="00221D1B"/>
    <w:rsid w:val="0022283C"/>
    <w:rsid w:val="002232A1"/>
    <w:rsid w:val="00227087"/>
    <w:rsid w:val="002334CB"/>
    <w:rsid w:val="00233DBC"/>
    <w:rsid w:val="0024530B"/>
    <w:rsid w:val="002701A5"/>
    <w:rsid w:val="00272504"/>
    <w:rsid w:val="00274887"/>
    <w:rsid w:val="00275112"/>
    <w:rsid w:val="00281719"/>
    <w:rsid w:val="00284566"/>
    <w:rsid w:val="00294534"/>
    <w:rsid w:val="00295934"/>
    <w:rsid w:val="002A679D"/>
    <w:rsid w:val="002B05CF"/>
    <w:rsid w:val="002B356E"/>
    <w:rsid w:val="002C2006"/>
    <w:rsid w:val="002C3257"/>
    <w:rsid w:val="002C4C86"/>
    <w:rsid w:val="002E1717"/>
    <w:rsid w:val="002E5578"/>
    <w:rsid w:val="002F1309"/>
    <w:rsid w:val="002F3428"/>
    <w:rsid w:val="002F355E"/>
    <w:rsid w:val="002F475F"/>
    <w:rsid w:val="002F548C"/>
    <w:rsid w:val="003026AD"/>
    <w:rsid w:val="003357BD"/>
    <w:rsid w:val="00342C80"/>
    <w:rsid w:val="003454B9"/>
    <w:rsid w:val="00351D54"/>
    <w:rsid w:val="003555CD"/>
    <w:rsid w:val="00357E98"/>
    <w:rsid w:val="00363D5E"/>
    <w:rsid w:val="0039259F"/>
    <w:rsid w:val="003951AE"/>
    <w:rsid w:val="003A2AB4"/>
    <w:rsid w:val="003A5468"/>
    <w:rsid w:val="003A5E0E"/>
    <w:rsid w:val="003B4CD4"/>
    <w:rsid w:val="003B67F6"/>
    <w:rsid w:val="003B68D5"/>
    <w:rsid w:val="003B6DB5"/>
    <w:rsid w:val="003C22AE"/>
    <w:rsid w:val="003C4ECC"/>
    <w:rsid w:val="003D5AFB"/>
    <w:rsid w:val="003D7747"/>
    <w:rsid w:val="003E03E8"/>
    <w:rsid w:val="003E0897"/>
    <w:rsid w:val="003E3A0C"/>
    <w:rsid w:val="003F0BA6"/>
    <w:rsid w:val="003F19ED"/>
    <w:rsid w:val="003F612D"/>
    <w:rsid w:val="0040241A"/>
    <w:rsid w:val="00403578"/>
    <w:rsid w:val="00403C62"/>
    <w:rsid w:val="004050F1"/>
    <w:rsid w:val="00420D3F"/>
    <w:rsid w:val="00423ADD"/>
    <w:rsid w:val="00423BF3"/>
    <w:rsid w:val="00425075"/>
    <w:rsid w:val="00445E2C"/>
    <w:rsid w:val="004525D9"/>
    <w:rsid w:val="00453D3B"/>
    <w:rsid w:val="004556D7"/>
    <w:rsid w:val="00457F0B"/>
    <w:rsid w:val="0046513D"/>
    <w:rsid w:val="00465639"/>
    <w:rsid w:val="0047461F"/>
    <w:rsid w:val="00477B3D"/>
    <w:rsid w:val="0048098B"/>
    <w:rsid w:val="004828AD"/>
    <w:rsid w:val="00482E7E"/>
    <w:rsid w:val="004A321E"/>
    <w:rsid w:val="004A3C62"/>
    <w:rsid w:val="004A589A"/>
    <w:rsid w:val="004A6D82"/>
    <w:rsid w:val="004C2D8D"/>
    <w:rsid w:val="004C6706"/>
    <w:rsid w:val="004C7730"/>
    <w:rsid w:val="004E5400"/>
    <w:rsid w:val="004F3986"/>
    <w:rsid w:val="004F696B"/>
    <w:rsid w:val="004F6D5D"/>
    <w:rsid w:val="004F6E19"/>
    <w:rsid w:val="0050248A"/>
    <w:rsid w:val="005226AF"/>
    <w:rsid w:val="005274B9"/>
    <w:rsid w:val="00532C5D"/>
    <w:rsid w:val="0054351E"/>
    <w:rsid w:val="00550B77"/>
    <w:rsid w:val="005571A1"/>
    <w:rsid w:val="00564B1B"/>
    <w:rsid w:val="00570FF7"/>
    <w:rsid w:val="005714B3"/>
    <w:rsid w:val="0057160B"/>
    <w:rsid w:val="005718F1"/>
    <w:rsid w:val="005727AC"/>
    <w:rsid w:val="00583484"/>
    <w:rsid w:val="00583CF5"/>
    <w:rsid w:val="00583F77"/>
    <w:rsid w:val="00587107"/>
    <w:rsid w:val="00597E3D"/>
    <w:rsid w:val="005B32F9"/>
    <w:rsid w:val="005B5BF3"/>
    <w:rsid w:val="005C108F"/>
    <w:rsid w:val="005D1EA2"/>
    <w:rsid w:val="005D5F4E"/>
    <w:rsid w:val="005E679F"/>
    <w:rsid w:val="005E758E"/>
    <w:rsid w:val="005F1FBB"/>
    <w:rsid w:val="005F5E52"/>
    <w:rsid w:val="0060366D"/>
    <w:rsid w:val="0061604E"/>
    <w:rsid w:val="00616CFA"/>
    <w:rsid w:val="006216C2"/>
    <w:rsid w:val="00633EA4"/>
    <w:rsid w:val="006341FB"/>
    <w:rsid w:val="006351AB"/>
    <w:rsid w:val="006372B8"/>
    <w:rsid w:val="006433B0"/>
    <w:rsid w:val="006462C4"/>
    <w:rsid w:val="0065360F"/>
    <w:rsid w:val="00654B21"/>
    <w:rsid w:val="00665F4D"/>
    <w:rsid w:val="00677CCD"/>
    <w:rsid w:val="006827C4"/>
    <w:rsid w:val="00692AFE"/>
    <w:rsid w:val="00693BFB"/>
    <w:rsid w:val="00697DD0"/>
    <w:rsid w:val="006A604D"/>
    <w:rsid w:val="006B0064"/>
    <w:rsid w:val="006B00A1"/>
    <w:rsid w:val="006B5C3A"/>
    <w:rsid w:val="006B5CD0"/>
    <w:rsid w:val="006C2EBC"/>
    <w:rsid w:val="006D3A1B"/>
    <w:rsid w:val="006D5782"/>
    <w:rsid w:val="006D6738"/>
    <w:rsid w:val="006E64B5"/>
    <w:rsid w:val="006E681E"/>
    <w:rsid w:val="006F1295"/>
    <w:rsid w:val="006F3386"/>
    <w:rsid w:val="006F59D3"/>
    <w:rsid w:val="006F647D"/>
    <w:rsid w:val="006F792F"/>
    <w:rsid w:val="00703249"/>
    <w:rsid w:val="00706DB0"/>
    <w:rsid w:val="007115CE"/>
    <w:rsid w:val="00713561"/>
    <w:rsid w:val="00716A29"/>
    <w:rsid w:val="00716DBD"/>
    <w:rsid w:val="00717C52"/>
    <w:rsid w:val="00723CEC"/>
    <w:rsid w:val="00725D88"/>
    <w:rsid w:val="0073048A"/>
    <w:rsid w:val="007416C3"/>
    <w:rsid w:val="00742475"/>
    <w:rsid w:val="00751792"/>
    <w:rsid w:val="007577C4"/>
    <w:rsid w:val="00763C2B"/>
    <w:rsid w:val="0077406E"/>
    <w:rsid w:val="0078078A"/>
    <w:rsid w:val="007927E7"/>
    <w:rsid w:val="00797999"/>
    <w:rsid w:val="007A7A1C"/>
    <w:rsid w:val="007B3E47"/>
    <w:rsid w:val="007B3E6C"/>
    <w:rsid w:val="007C48C5"/>
    <w:rsid w:val="007C5EF7"/>
    <w:rsid w:val="007D01F6"/>
    <w:rsid w:val="007D0424"/>
    <w:rsid w:val="007E1050"/>
    <w:rsid w:val="007E1116"/>
    <w:rsid w:val="007E6B6A"/>
    <w:rsid w:val="008158BB"/>
    <w:rsid w:val="00817C7E"/>
    <w:rsid w:val="0082236C"/>
    <w:rsid w:val="00825C6F"/>
    <w:rsid w:val="008340DC"/>
    <w:rsid w:val="00836C49"/>
    <w:rsid w:val="00842C8B"/>
    <w:rsid w:val="008577C3"/>
    <w:rsid w:val="00861D16"/>
    <w:rsid w:val="008714C5"/>
    <w:rsid w:val="00873797"/>
    <w:rsid w:val="00875EA9"/>
    <w:rsid w:val="00877107"/>
    <w:rsid w:val="00881CA1"/>
    <w:rsid w:val="00882E83"/>
    <w:rsid w:val="0088610C"/>
    <w:rsid w:val="008A7079"/>
    <w:rsid w:val="008B04EC"/>
    <w:rsid w:val="008B3A8F"/>
    <w:rsid w:val="008C2147"/>
    <w:rsid w:val="008C40D4"/>
    <w:rsid w:val="008C5385"/>
    <w:rsid w:val="008C7A43"/>
    <w:rsid w:val="008D1ECB"/>
    <w:rsid w:val="008D6DD8"/>
    <w:rsid w:val="008E6129"/>
    <w:rsid w:val="008F3EF3"/>
    <w:rsid w:val="008F4F2B"/>
    <w:rsid w:val="00913D49"/>
    <w:rsid w:val="00915A3A"/>
    <w:rsid w:val="009177EA"/>
    <w:rsid w:val="009245C9"/>
    <w:rsid w:val="00925F66"/>
    <w:rsid w:val="009342D1"/>
    <w:rsid w:val="009402F3"/>
    <w:rsid w:val="00940DD3"/>
    <w:rsid w:val="0095434D"/>
    <w:rsid w:val="0095660C"/>
    <w:rsid w:val="00960F64"/>
    <w:rsid w:val="00961C81"/>
    <w:rsid w:val="00985FB4"/>
    <w:rsid w:val="009907B3"/>
    <w:rsid w:val="009958DE"/>
    <w:rsid w:val="00997C4B"/>
    <w:rsid w:val="009B4FC0"/>
    <w:rsid w:val="009B5B53"/>
    <w:rsid w:val="009B6D7E"/>
    <w:rsid w:val="009B7626"/>
    <w:rsid w:val="009C23BD"/>
    <w:rsid w:val="009D02E0"/>
    <w:rsid w:val="009D569D"/>
    <w:rsid w:val="009D6762"/>
    <w:rsid w:val="009E64F2"/>
    <w:rsid w:val="009F10D5"/>
    <w:rsid w:val="009F27EC"/>
    <w:rsid w:val="009F753A"/>
    <w:rsid w:val="00A02A38"/>
    <w:rsid w:val="00A078FF"/>
    <w:rsid w:val="00A23AC0"/>
    <w:rsid w:val="00A24878"/>
    <w:rsid w:val="00A3005F"/>
    <w:rsid w:val="00A37A36"/>
    <w:rsid w:val="00A429DA"/>
    <w:rsid w:val="00A4645B"/>
    <w:rsid w:val="00A55356"/>
    <w:rsid w:val="00A623ED"/>
    <w:rsid w:val="00A71908"/>
    <w:rsid w:val="00A75CD7"/>
    <w:rsid w:val="00A80F35"/>
    <w:rsid w:val="00A82866"/>
    <w:rsid w:val="00AA4057"/>
    <w:rsid w:val="00AB52AA"/>
    <w:rsid w:val="00AC5E3E"/>
    <w:rsid w:val="00AD557E"/>
    <w:rsid w:val="00AE3E31"/>
    <w:rsid w:val="00AF626E"/>
    <w:rsid w:val="00B02928"/>
    <w:rsid w:val="00B060B4"/>
    <w:rsid w:val="00B10EB7"/>
    <w:rsid w:val="00B1338F"/>
    <w:rsid w:val="00B15DB9"/>
    <w:rsid w:val="00B20402"/>
    <w:rsid w:val="00B22B26"/>
    <w:rsid w:val="00B32276"/>
    <w:rsid w:val="00B35660"/>
    <w:rsid w:val="00B40E7A"/>
    <w:rsid w:val="00B46481"/>
    <w:rsid w:val="00B7000E"/>
    <w:rsid w:val="00B707C2"/>
    <w:rsid w:val="00B7198D"/>
    <w:rsid w:val="00B72F02"/>
    <w:rsid w:val="00B847BA"/>
    <w:rsid w:val="00B9054E"/>
    <w:rsid w:val="00B9230D"/>
    <w:rsid w:val="00BA2F8A"/>
    <w:rsid w:val="00BB7DB7"/>
    <w:rsid w:val="00BC30D1"/>
    <w:rsid w:val="00BC4098"/>
    <w:rsid w:val="00BE0364"/>
    <w:rsid w:val="00BE0F87"/>
    <w:rsid w:val="00BE5B2A"/>
    <w:rsid w:val="00BF38FB"/>
    <w:rsid w:val="00C01A46"/>
    <w:rsid w:val="00C1213C"/>
    <w:rsid w:val="00C3417D"/>
    <w:rsid w:val="00C437EE"/>
    <w:rsid w:val="00C44EDB"/>
    <w:rsid w:val="00C52DD6"/>
    <w:rsid w:val="00C5512E"/>
    <w:rsid w:val="00C56406"/>
    <w:rsid w:val="00C614D8"/>
    <w:rsid w:val="00C62761"/>
    <w:rsid w:val="00C63686"/>
    <w:rsid w:val="00C6458B"/>
    <w:rsid w:val="00C64C4B"/>
    <w:rsid w:val="00C743D6"/>
    <w:rsid w:val="00C767D8"/>
    <w:rsid w:val="00C80D69"/>
    <w:rsid w:val="00C80EC4"/>
    <w:rsid w:val="00C87620"/>
    <w:rsid w:val="00C94FC4"/>
    <w:rsid w:val="00C951F5"/>
    <w:rsid w:val="00C97549"/>
    <w:rsid w:val="00CA07D6"/>
    <w:rsid w:val="00CA73F6"/>
    <w:rsid w:val="00CB0249"/>
    <w:rsid w:val="00CB0325"/>
    <w:rsid w:val="00CC060F"/>
    <w:rsid w:val="00CC1C0D"/>
    <w:rsid w:val="00CC3A61"/>
    <w:rsid w:val="00CC5BF8"/>
    <w:rsid w:val="00CC5EA2"/>
    <w:rsid w:val="00CD6655"/>
    <w:rsid w:val="00CE69DB"/>
    <w:rsid w:val="00CF178D"/>
    <w:rsid w:val="00CF768A"/>
    <w:rsid w:val="00D008E6"/>
    <w:rsid w:val="00D0112B"/>
    <w:rsid w:val="00D04C81"/>
    <w:rsid w:val="00D060A6"/>
    <w:rsid w:val="00D15F20"/>
    <w:rsid w:val="00D20D2F"/>
    <w:rsid w:val="00D35EFF"/>
    <w:rsid w:val="00D43A2A"/>
    <w:rsid w:val="00D52C0F"/>
    <w:rsid w:val="00D5696C"/>
    <w:rsid w:val="00D642A4"/>
    <w:rsid w:val="00D657D0"/>
    <w:rsid w:val="00D6632C"/>
    <w:rsid w:val="00D66434"/>
    <w:rsid w:val="00D737B7"/>
    <w:rsid w:val="00D812E0"/>
    <w:rsid w:val="00D86EA0"/>
    <w:rsid w:val="00DA038B"/>
    <w:rsid w:val="00DA6170"/>
    <w:rsid w:val="00DA72E0"/>
    <w:rsid w:val="00DB30D7"/>
    <w:rsid w:val="00DC33ED"/>
    <w:rsid w:val="00DC3EE5"/>
    <w:rsid w:val="00DC4106"/>
    <w:rsid w:val="00DD45BD"/>
    <w:rsid w:val="00DE1276"/>
    <w:rsid w:val="00DE33DA"/>
    <w:rsid w:val="00DE3719"/>
    <w:rsid w:val="00DF1AED"/>
    <w:rsid w:val="00DF29FD"/>
    <w:rsid w:val="00DF5614"/>
    <w:rsid w:val="00E009CF"/>
    <w:rsid w:val="00E00A1C"/>
    <w:rsid w:val="00E016CE"/>
    <w:rsid w:val="00E04D85"/>
    <w:rsid w:val="00E16164"/>
    <w:rsid w:val="00E261AC"/>
    <w:rsid w:val="00E3210C"/>
    <w:rsid w:val="00E353BF"/>
    <w:rsid w:val="00E37731"/>
    <w:rsid w:val="00E415FE"/>
    <w:rsid w:val="00E41DE3"/>
    <w:rsid w:val="00E42E30"/>
    <w:rsid w:val="00E43BD7"/>
    <w:rsid w:val="00E43C59"/>
    <w:rsid w:val="00E462E9"/>
    <w:rsid w:val="00E50749"/>
    <w:rsid w:val="00E62B3A"/>
    <w:rsid w:val="00E6382D"/>
    <w:rsid w:val="00E7064F"/>
    <w:rsid w:val="00E76513"/>
    <w:rsid w:val="00E8138F"/>
    <w:rsid w:val="00E87811"/>
    <w:rsid w:val="00E91499"/>
    <w:rsid w:val="00EA14BD"/>
    <w:rsid w:val="00EA30D8"/>
    <w:rsid w:val="00EA7399"/>
    <w:rsid w:val="00EB0443"/>
    <w:rsid w:val="00EC6139"/>
    <w:rsid w:val="00ED58D4"/>
    <w:rsid w:val="00ED7839"/>
    <w:rsid w:val="00EF14AC"/>
    <w:rsid w:val="00EF1BC5"/>
    <w:rsid w:val="00EF473B"/>
    <w:rsid w:val="00F00584"/>
    <w:rsid w:val="00F061E2"/>
    <w:rsid w:val="00F14ED6"/>
    <w:rsid w:val="00F207E4"/>
    <w:rsid w:val="00F23615"/>
    <w:rsid w:val="00F33113"/>
    <w:rsid w:val="00F34C26"/>
    <w:rsid w:val="00F41195"/>
    <w:rsid w:val="00F4160E"/>
    <w:rsid w:val="00F44963"/>
    <w:rsid w:val="00F52BA1"/>
    <w:rsid w:val="00F5731F"/>
    <w:rsid w:val="00F61D5C"/>
    <w:rsid w:val="00F656F6"/>
    <w:rsid w:val="00F73869"/>
    <w:rsid w:val="00F73A10"/>
    <w:rsid w:val="00F7576C"/>
    <w:rsid w:val="00F75ECB"/>
    <w:rsid w:val="00F9000A"/>
    <w:rsid w:val="00F9061F"/>
    <w:rsid w:val="00F9544E"/>
    <w:rsid w:val="00FA0C01"/>
    <w:rsid w:val="00FA2075"/>
    <w:rsid w:val="00FA7E6F"/>
    <w:rsid w:val="00FB48A0"/>
    <w:rsid w:val="00FC3CF7"/>
    <w:rsid w:val="00FC7754"/>
    <w:rsid w:val="00FD03E4"/>
    <w:rsid w:val="00FD1FDD"/>
    <w:rsid w:val="00FD56C8"/>
    <w:rsid w:val="00FE3176"/>
    <w:rsid w:val="00FE43D9"/>
    <w:rsid w:val="00FE61D0"/>
    <w:rsid w:val="00FF5EFF"/>
    <w:rsid w:val="00FF7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CE4182"/>
  <w15:chartTrackingRefBased/>
  <w15:docId w15:val="{A8021AC3-5662-4089-8386-88F086CEB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pageBreakBefore/>
      <w:numPr>
        <w:numId w:val="6"/>
      </w:numPr>
      <w:spacing w:before="240" w:after="6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6"/>
      </w:numPr>
      <w:spacing w:before="240" w:after="60"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6"/>
      </w:numPr>
      <w:spacing w:before="240" w:after="60"/>
      <w:outlineLvl w:val="2"/>
    </w:pPr>
    <w:rPr>
      <w:rFonts w:cs="Arial"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20"/>
    </w:rPr>
  </w:style>
  <w:style w:type="paragraph" w:customStyle="1" w:styleId="RevisionTitle">
    <w:name w:val="Revision Title"/>
    <w:basedOn w:val="Normal"/>
    <w:rPr>
      <w:rFonts w:ascii="Arial" w:hAnsi="Arial"/>
      <w:szCs w:val="20"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RevisionTable">
    <w:name w:val="Revision Table"/>
    <w:basedOn w:val="Normal"/>
    <w:rPr>
      <w:sz w:val="16"/>
      <w:szCs w:val="20"/>
    </w:rPr>
  </w:style>
  <w:style w:type="character" w:styleId="CommentReference">
    <w:name w:val="annotation reference"/>
    <w:basedOn w:val="DefaultParagraphFont"/>
    <w:semiHidden/>
    <w:rPr>
      <w:sz w:val="16"/>
      <w:szCs w:val="16"/>
    </w:r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">
    <w:name w:val="Body Text"/>
    <w:basedOn w:val="Normal"/>
    <w:pPr>
      <w:tabs>
        <w:tab w:val="left" w:pos="-2070"/>
      </w:tabs>
      <w:ind w:left="1296"/>
      <w:jc w:val="both"/>
    </w:pPr>
    <w:rPr>
      <w:rFonts w:ascii="Arial" w:hAnsi="Arial"/>
      <w:sz w:val="22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BalloonText">
    <w:name w:val="Balloon Text"/>
    <w:basedOn w:val="Normal"/>
    <w:semiHidden/>
    <w:rsid w:val="00F061E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6F6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basedOn w:val="Normal"/>
    <w:rsid w:val="00CC3A61"/>
    <w:pPr>
      <w:spacing w:before="1" w:after="1"/>
    </w:pPr>
    <w:rPr>
      <w:color w:val="000000"/>
    </w:rPr>
  </w:style>
  <w:style w:type="paragraph" w:customStyle="1" w:styleId="Tabletext">
    <w:name w:val="Tabletext"/>
    <w:basedOn w:val="Normal"/>
    <w:rsid w:val="00477B3D"/>
    <w:pPr>
      <w:keepLines/>
      <w:widowControl w:val="0"/>
      <w:spacing w:after="120" w:line="240" w:lineRule="atLeast"/>
    </w:pPr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657D0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657D0"/>
    <w:pPr>
      <w:widowControl w:val="0"/>
      <w:tabs>
        <w:tab w:val="left" w:pos="440"/>
        <w:tab w:val="right" w:leader="dot" w:pos="9350"/>
      </w:tabs>
      <w:spacing w:after="100" w:line="240" w:lineRule="atLeast"/>
    </w:pPr>
    <w:rPr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657D0"/>
    <w:pPr>
      <w:widowControl w:val="0"/>
      <w:spacing w:after="100" w:line="240" w:lineRule="atLeast"/>
      <w:ind w:left="20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9245C9"/>
    <w:pPr>
      <w:ind w:left="720"/>
      <w:contextualSpacing/>
    </w:pPr>
  </w:style>
  <w:style w:type="character" w:styleId="FollowedHyperlink">
    <w:name w:val="FollowedHyperlink"/>
    <w:basedOn w:val="DefaultParagraphFont"/>
    <w:rsid w:val="002751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3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3598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8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chronoscan.org/wcidoc/documents_tab_1.htm?ms=AAAA&amp;st=MA%3D%3D&amp;sct=MTQ0OQ%3D%3D&amp;mw=NDk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Spe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Spec</Template>
  <TotalTime>1214</TotalTime>
  <Pages>11</Pages>
  <Words>605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Hibbett Sporting Goods</vt:lpstr>
    </vt:vector>
  </TitlesOfParts>
  <Company>Retail Technologies Corporation</Company>
  <LinksUpToDate>false</LinksUpToDate>
  <CharactersWithSpaces>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Hibbett Sporting Goods</dc:title>
  <dc:subject/>
  <dc:creator>Billy Andrews</dc:creator>
  <cp:keywords/>
  <cp:lastModifiedBy>Cather Cheese</cp:lastModifiedBy>
  <cp:revision>192</cp:revision>
  <cp:lastPrinted>2008-03-28T17:09:00Z</cp:lastPrinted>
  <dcterms:created xsi:type="dcterms:W3CDTF">2022-10-10T20:38:00Z</dcterms:created>
  <dcterms:modified xsi:type="dcterms:W3CDTF">2022-10-13T18:29:00Z</dcterms:modified>
</cp:coreProperties>
</file>